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676C" w:rsidRDefault="0039676C">
      <w:pPr>
        <w:rPr>
          <w:lang w:val="pl-PL"/>
        </w:rPr>
      </w:pPr>
    </w:p>
    <w:p w:rsidR="00334AC3" w:rsidRPr="00334AC3" w:rsidRDefault="0039676C">
      <w:pPr>
        <w:rPr>
          <w:b/>
          <w:color w:val="FF0000"/>
          <w:sz w:val="40"/>
          <w:lang w:val="de-DE"/>
        </w:rPr>
      </w:pPr>
      <w:r w:rsidRPr="00334AC3">
        <w:rPr>
          <w:b/>
          <w:color w:val="FF0000"/>
          <w:sz w:val="40"/>
          <w:highlight w:val="yellow"/>
          <w:lang w:val="de-DE"/>
        </w:rPr>
        <w:t xml:space="preserve">Ide </w:t>
      </w:r>
      <w:proofErr w:type="spellStart"/>
      <w:r w:rsidRPr="00334AC3">
        <w:rPr>
          <w:b/>
          <w:color w:val="FF0000"/>
          <w:sz w:val="40"/>
          <w:highlight w:val="yellow"/>
          <w:lang w:val="de-DE"/>
        </w:rPr>
        <w:t>kursem</w:t>
      </w:r>
      <w:proofErr w:type="spellEnd"/>
      <w:r w:rsidRPr="00334AC3">
        <w:rPr>
          <w:b/>
          <w:color w:val="FF0000"/>
          <w:sz w:val="40"/>
          <w:highlight w:val="yellow"/>
          <w:lang w:val="de-DE"/>
        </w:rPr>
        <w:t>:</w:t>
      </w:r>
      <w:r w:rsidRPr="00334AC3">
        <w:rPr>
          <w:b/>
          <w:color w:val="FF0000"/>
          <w:sz w:val="40"/>
          <w:lang w:val="de-DE"/>
        </w:rPr>
        <w:t xml:space="preserve"> </w:t>
      </w:r>
    </w:p>
    <w:p w:rsidR="0039676C" w:rsidRDefault="00334AC3">
      <w:pPr>
        <w:rPr>
          <w:lang w:val="de-DE"/>
        </w:rPr>
      </w:pPr>
      <w:hyperlink r:id="rId6" w:history="1">
        <w:r w:rsidRPr="00D0253E">
          <w:rPr>
            <w:rStyle w:val="Hyperlink"/>
            <w:lang w:val="de-DE"/>
          </w:rPr>
          <w:t>https://www.youtube.com/watch?v=oa9cnWTpqP8</w:t>
        </w:r>
      </w:hyperlink>
    </w:p>
    <w:p w:rsidR="00334AC3" w:rsidRDefault="00334AC3">
      <w:pPr>
        <w:rPr>
          <w:lang w:val="de-DE"/>
        </w:rPr>
      </w:pPr>
      <w:hyperlink r:id="rId7" w:history="1">
        <w:r w:rsidRPr="00EB578B">
          <w:rPr>
            <w:rStyle w:val="Hyperlink"/>
            <w:color w:val="FF0000"/>
            <w:highlight w:val="yellow"/>
            <w:lang w:val="de-DE"/>
          </w:rPr>
          <w:t>https://coursetro.com</w:t>
        </w:r>
        <w:r w:rsidRPr="00D0253E">
          <w:rPr>
            <w:rStyle w:val="Hyperlink"/>
            <w:lang w:val="de-DE"/>
          </w:rPr>
          <w:t>/posts/code/105/How-to-Install-Angular-5-(Tutorial</w:t>
        </w:r>
      </w:hyperlink>
    </w:p>
    <w:p w:rsidR="00334AC3" w:rsidRDefault="00334AC3">
      <w:pPr>
        <w:rPr>
          <w:lang w:val="de-DE"/>
        </w:rPr>
      </w:pPr>
    </w:p>
    <w:p w:rsidR="00334AC3" w:rsidRPr="0039676C" w:rsidRDefault="00334AC3">
      <w:pPr>
        <w:rPr>
          <w:lang w:val="de-DE"/>
        </w:rPr>
      </w:pPr>
    </w:p>
    <w:p w:rsidR="0039676C" w:rsidRPr="00EA55F0" w:rsidRDefault="0039676C" w:rsidP="00EA55F0">
      <w:pPr>
        <w:pStyle w:val="ListParagraph"/>
        <w:numPr>
          <w:ilvl w:val="0"/>
          <w:numId w:val="1"/>
        </w:numPr>
        <w:rPr>
          <w:lang w:val="pl-PL"/>
        </w:rPr>
      </w:pPr>
      <w:r w:rsidRPr="003942D7">
        <w:rPr>
          <w:highlight w:val="yellow"/>
          <w:lang w:val="pl-PL"/>
        </w:rPr>
        <w:t>Node –v</w:t>
      </w:r>
      <w:r w:rsidRPr="00EA55F0">
        <w:rPr>
          <w:lang w:val="pl-PL"/>
        </w:rPr>
        <w:t xml:space="preserve">    (6.11.0)</w:t>
      </w:r>
    </w:p>
    <w:p w:rsidR="00EA55F0" w:rsidRPr="00AA658B" w:rsidRDefault="0039676C" w:rsidP="00AA658B">
      <w:pPr>
        <w:pStyle w:val="ListParagraph"/>
        <w:numPr>
          <w:ilvl w:val="0"/>
          <w:numId w:val="1"/>
        </w:numPr>
        <w:rPr>
          <w:lang w:val="pl-PL"/>
        </w:rPr>
      </w:pPr>
      <w:r w:rsidRPr="003942D7">
        <w:rPr>
          <w:highlight w:val="yellow"/>
          <w:lang w:val="pl-PL"/>
        </w:rPr>
        <w:t>npm –v</w:t>
      </w:r>
      <w:r w:rsidRPr="00AA658B">
        <w:rPr>
          <w:lang w:val="pl-PL"/>
        </w:rPr>
        <w:t xml:space="preserve"> (3.10)</w:t>
      </w:r>
    </w:p>
    <w:p w:rsidR="0039676C" w:rsidRDefault="0039676C">
      <w:pPr>
        <w:rPr>
          <w:lang w:val="pl-PL"/>
        </w:rPr>
      </w:pPr>
      <w:r>
        <w:rPr>
          <w:lang w:val="pl-PL"/>
        </w:rPr>
        <w:t xml:space="preserve">Staram sie sciagnac najnowsza wersje node/npm z </w:t>
      </w:r>
      <w:r>
        <w:rPr>
          <w:lang w:val="pl-PL"/>
        </w:rPr>
        <w:fldChar w:fldCharType="begin"/>
      </w:r>
      <w:r>
        <w:rPr>
          <w:lang w:val="pl-PL"/>
        </w:rPr>
        <w:instrText xml:space="preserve"> HYPERLINK "</w:instrText>
      </w:r>
      <w:r w:rsidRPr="0039676C">
        <w:rPr>
          <w:lang w:val="pl-PL"/>
        </w:rPr>
        <w:instrText>https://nodejs.org/en/download/</w:instrText>
      </w:r>
      <w:r>
        <w:rPr>
          <w:lang w:val="pl-PL"/>
        </w:rPr>
        <w:instrText xml:space="preserve">" </w:instrText>
      </w:r>
      <w:r>
        <w:rPr>
          <w:lang w:val="pl-PL"/>
        </w:rPr>
        <w:fldChar w:fldCharType="separate"/>
      </w:r>
      <w:r w:rsidRPr="00D0253E">
        <w:rPr>
          <w:rStyle w:val="Hyperlink"/>
          <w:lang w:val="pl-PL"/>
        </w:rPr>
        <w:t>https://nodejs.org/en/download/</w:t>
      </w:r>
      <w:r>
        <w:rPr>
          <w:lang w:val="pl-PL"/>
        </w:rPr>
        <w:fldChar w:fldCharType="end"/>
      </w:r>
    </w:p>
    <w:p w:rsidR="0039676C" w:rsidRPr="00EA55F0" w:rsidRDefault="0039676C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EA55F0">
        <w:rPr>
          <w:lang w:val="pl-PL"/>
        </w:rPr>
        <w:t>Biore wersje dla WIN ZIP i kopiuje do C:\Programy\node-v8.9.3-win-x64</w:t>
      </w:r>
    </w:p>
    <w:p w:rsidR="0039676C" w:rsidRPr="00EA55F0" w:rsidRDefault="0039676C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EA55F0">
        <w:rPr>
          <w:lang w:val="pl-PL"/>
        </w:rPr>
        <w:t>Ustawiam zmienna path</w:t>
      </w:r>
    </w:p>
    <w:p w:rsidR="00A303CB" w:rsidRPr="00EA55F0" w:rsidRDefault="00A303CB" w:rsidP="00EA55F0">
      <w:pPr>
        <w:pStyle w:val="ListParagraph"/>
        <w:numPr>
          <w:ilvl w:val="0"/>
          <w:numId w:val="2"/>
        </w:numPr>
        <w:rPr>
          <w:lang w:val="pl-PL"/>
        </w:rPr>
      </w:pPr>
      <w:r w:rsidRPr="003942D7">
        <w:rPr>
          <w:highlight w:val="yellow"/>
          <w:lang w:val="pl-PL"/>
        </w:rPr>
        <w:t>Node –v</w:t>
      </w:r>
      <w:r w:rsidRPr="00EA55F0">
        <w:rPr>
          <w:lang w:val="pl-PL"/>
        </w:rPr>
        <w:t xml:space="preserve">    (</w:t>
      </w:r>
      <w:r w:rsidRPr="00EA55F0">
        <w:rPr>
          <w:lang w:val="pl-PL"/>
        </w:rPr>
        <w:t>8</w:t>
      </w:r>
      <w:r w:rsidRPr="00EA55F0">
        <w:rPr>
          <w:lang w:val="pl-PL"/>
        </w:rPr>
        <w:t>.</w:t>
      </w:r>
      <w:r w:rsidRPr="00EA55F0">
        <w:rPr>
          <w:lang w:val="pl-PL"/>
        </w:rPr>
        <w:t>9</w:t>
      </w:r>
      <w:r w:rsidRPr="00EA55F0">
        <w:rPr>
          <w:lang w:val="pl-PL"/>
        </w:rPr>
        <w:t>.</w:t>
      </w:r>
      <w:r w:rsidRPr="00EA55F0">
        <w:rPr>
          <w:lang w:val="pl-PL"/>
        </w:rPr>
        <w:t>3</w:t>
      </w:r>
      <w:r w:rsidRPr="00EA55F0">
        <w:rPr>
          <w:lang w:val="pl-PL"/>
        </w:rPr>
        <w:t>)</w:t>
      </w:r>
      <w:r w:rsidRPr="00EA55F0">
        <w:rPr>
          <w:lang w:val="pl-PL"/>
        </w:rPr>
        <w:t xml:space="preserve">   jea</w:t>
      </w:r>
      <w:r w:rsidRPr="00A303CB">
        <w:rPr>
          <w:lang w:val="pl-PL"/>
        </w:rPr>
        <w:sym w:font="Wingdings" w:char="F04A"/>
      </w:r>
      <w:r w:rsidRPr="00A303CB">
        <w:rPr>
          <w:lang w:val="pl-PL"/>
        </w:rPr>
        <w:sym w:font="Wingdings" w:char="F04A"/>
      </w:r>
    </w:p>
    <w:p w:rsidR="00A303CB" w:rsidRPr="006E4C42" w:rsidRDefault="00A303CB" w:rsidP="00EA55F0">
      <w:pPr>
        <w:pStyle w:val="ListParagraph"/>
        <w:numPr>
          <w:ilvl w:val="0"/>
          <w:numId w:val="2"/>
        </w:numPr>
      </w:pPr>
      <w:proofErr w:type="spellStart"/>
      <w:r w:rsidRPr="003942D7">
        <w:rPr>
          <w:highlight w:val="yellow"/>
        </w:rPr>
        <w:t>npm</w:t>
      </w:r>
      <w:proofErr w:type="spellEnd"/>
      <w:r w:rsidRPr="003942D7">
        <w:rPr>
          <w:highlight w:val="yellow"/>
        </w:rPr>
        <w:t xml:space="preserve"> –v</w:t>
      </w:r>
      <w:r w:rsidRPr="006E4C42">
        <w:t xml:space="preserve"> (</w:t>
      </w:r>
      <w:r w:rsidRPr="006E4C42">
        <w:t>5</w:t>
      </w:r>
      <w:r w:rsidRPr="006E4C42">
        <w:t>.</w:t>
      </w:r>
      <w:r w:rsidRPr="006E4C42">
        <w:t>5.</w:t>
      </w:r>
      <w:r w:rsidRPr="006E4C42">
        <w:t>1)</w:t>
      </w:r>
      <w:r w:rsidRPr="006E4C42">
        <w:t xml:space="preserve">  </w:t>
      </w:r>
      <w:proofErr w:type="spellStart"/>
      <w:r w:rsidRPr="006E4C42">
        <w:t>jea</w:t>
      </w:r>
      <w:proofErr w:type="spellEnd"/>
      <w:r w:rsidRPr="00A303CB">
        <w:rPr>
          <w:lang w:val="pl-PL"/>
        </w:rPr>
        <w:sym w:font="Wingdings" w:char="F04A"/>
      </w:r>
      <w:r w:rsidRPr="00A303CB">
        <w:rPr>
          <w:lang w:val="pl-PL"/>
        </w:rPr>
        <w:sym w:font="Wingdings" w:char="F04A"/>
      </w:r>
      <w:r w:rsidRPr="006E4C42">
        <w:t xml:space="preserve"> </w:t>
      </w:r>
    </w:p>
    <w:p w:rsidR="00EA55F0" w:rsidRPr="00AA658B" w:rsidRDefault="00AE4A9C" w:rsidP="00A303CB">
      <w:pPr>
        <w:pStyle w:val="ListParagraph"/>
        <w:numPr>
          <w:ilvl w:val="0"/>
          <w:numId w:val="2"/>
        </w:numPr>
        <w:rPr>
          <w:lang w:val="pl-PL"/>
        </w:rPr>
      </w:pPr>
      <w:r w:rsidRPr="003942D7">
        <w:rPr>
          <w:highlight w:val="yellow"/>
        </w:rPr>
        <w:t xml:space="preserve">Ng </w:t>
      </w:r>
      <w:r w:rsidRPr="003942D7">
        <w:rPr>
          <w:highlight w:val="yellow"/>
        </w:rPr>
        <w:t>–</w:t>
      </w:r>
      <w:r w:rsidRPr="003942D7">
        <w:rPr>
          <w:highlight w:val="yellow"/>
        </w:rPr>
        <w:t>v</w:t>
      </w:r>
      <w:r w:rsidRPr="006E4C42">
        <w:t xml:space="preserve">   (not </w:t>
      </w:r>
      <w:proofErr w:type="spellStart"/>
      <w:r w:rsidRPr="006E4C42">
        <w:t>recoginzed</w:t>
      </w:r>
      <w:proofErr w:type="spellEnd"/>
      <w:r w:rsidRPr="006E4C42">
        <w:t>)</w:t>
      </w:r>
    </w:p>
    <w:p w:rsidR="00124A23" w:rsidRDefault="00124A23" w:rsidP="00A303CB">
      <w:pPr>
        <w:rPr>
          <w:lang w:val="pl-PL"/>
        </w:rPr>
      </w:pPr>
      <w:r>
        <w:rPr>
          <w:lang w:val="pl-PL"/>
        </w:rPr>
        <w:t xml:space="preserve">Komenda instalowania Angular CLI:       </w:t>
      </w:r>
      <w:r w:rsidRPr="00124A23">
        <w:rPr>
          <w:highlight w:val="yellow"/>
          <w:lang w:val="pl-PL"/>
        </w:rPr>
        <w:t>npm install @angular/cli -g</w:t>
      </w:r>
    </w:p>
    <w:p w:rsidR="0039676C" w:rsidRPr="0078110C" w:rsidRDefault="006E4C42" w:rsidP="00EA55F0">
      <w:pPr>
        <w:pStyle w:val="ListParagraph"/>
        <w:numPr>
          <w:ilvl w:val="0"/>
          <w:numId w:val="3"/>
        </w:numPr>
      </w:pPr>
      <w:r w:rsidRPr="00EA55F0">
        <w:rPr>
          <w:lang w:val="pl-PL"/>
        </w:rPr>
        <w:t xml:space="preserve">Wyskakuje mi blad </w:t>
      </w:r>
      <w:r w:rsidR="0078110C" w:rsidRPr="00EA55F0">
        <w:rPr>
          <w:lang w:val="pl-PL"/>
        </w:rPr>
        <w:t>„</w:t>
      </w:r>
      <w:r w:rsidR="0078110C" w:rsidRPr="00EA55F0">
        <w:rPr>
          <w:lang w:val="pl-PL"/>
        </w:rPr>
        <w:t xml:space="preserve">npm ERR! </w:t>
      </w:r>
      <w:r w:rsidR="0078110C">
        <w:t>Code E407 Proxy Authentication Required</w:t>
      </w:r>
      <w:proofErr w:type="gramStart"/>
      <w:r w:rsidR="0078110C">
        <w:t>”</w:t>
      </w:r>
      <w:r w:rsidR="0078110C" w:rsidRPr="0078110C">
        <w:t xml:space="preserve"> </w:t>
      </w:r>
      <w:r w:rsidR="0078110C">
        <w:t xml:space="preserve"> </w:t>
      </w:r>
      <w:r w:rsidRPr="0078110C">
        <w:t>„</w:t>
      </w:r>
      <w:proofErr w:type="spellStart"/>
      <w:proofErr w:type="gramEnd"/>
      <w:r w:rsidRPr="0078110C">
        <w:t>npm</w:t>
      </w:r>
      <w:proofErr w:type="spellEnd"/>
      <w:r w:rsidRPr="0078110C">
        <w:t xml:space="preserve"> ERR! code ENOTFOUND”  </w:t>
      </w:r>
    </w:p>
    <w:p w:rsidR="006571D8" w:rsidRPr="00EA55F0" w:rsidRDefault="006E4C42" w:rsidP="00EA55F0">
      <w:pPr>
        <w:pStyle w:val="ListParagraph"/>
        <w:numPr>
          <w:ilvl w:val="0"/>
          <w:numId w:val="3"/>
        </w:numPr>
        <w:rPr>
          <w:lang w:val="pl-PL"/>
        </w:rPr>
      </w:pPr>
      <w:r w:rsidRPr="00EA55F0">
        <w:rPr>
          <w:lang w:val="pl-PL"/>
        </w:rPr>
        <w:t xml:space="preserve">Ustawia proxy: </w:t>
      </w:r>
    </w:p>
    <w:p w:rsidR="006E4C42" w:rsidRPr="00204B54" w:rsidRDefault="006E4C42" w:rsidP="00EA55F0">
      <w:pPr>
        <w:pStyle w:val="ListParagraph"/>
        <w:numPr>
          <w:ilvl w:val="0"/>
          <w:numId w:val="3"/>
        </w:numPr>
        <w:rPr>
          <w:highlight w:val="yellow"/>
          <w:lang w:val="pl-PL"/>
        </w:rPr>
      </w:pPr>
      <w:r w:rsidRPr="00204B54">
        <w:rPr>
          <w:highlight w:val="yellow"/>
          <w:lang w:val="pl-PL"/>
        </w:rPr>
        <w:t xml:space="preserve">npm </w:t>
      </w:r>
      <w:r w:rsidR="006571D8" w:rsidRPr="00204B54">
        <w:rPr>
          <w:highlight w:val="yellow"/>
          <w:lang w:val="pl-PL"/>
        </w:rPr>
        <w:t>help config</w:t>
      </w:r>
    </w:p>
    <w:p w:rsidR="006571D8" w:rsidRPr="00204B54" w:rsidRDefault="006571D8" w:rsidP="00EA55F0">
      <w:pPr>
        <w:pStyle w:val="ListParagraph"/>
        <w:numPr>
          <w:ilvl w:val="0"/>
          <w:numId w:val="3"/>
        </w:numPr>
        <w:rPr>
          <w:highlight w:val="yellow"/>
          <w:lang w:val="pl-PL"/>
        </w:rPr>
      </w:pPr>
      <w:r w:rsidRPr="00204B54">
        <w:rPr>
          <w:highlight w:val="yellow"/>
          <w:lang w:val="pl-PL"/>
        </w:rPr>
        <w:t>npm config edit –g</w:t>
      </w:r>
    </w:p>
    <w:p w:rsidR="00CD4858" w:rsidRDefault="00126825" w:rsidP="00EA55F0">
      <w:pPr>
        <w:pStyle w:val="ListParagraph"/>
        <w:numPr>
          <w:ilvl w:val="0"/>
          <w:numId w:val="3"/>
        </w:numPr>
      </w:pP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npm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set proxy</w:t>
      </w:r>
      <w:r w:rsidR="00FE4318"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r w:rsidRPr="00EA55F0">
        <w:rPr>
          <w:highlight w:val="yellow"/>
        </w:rPr>
        <w:t>http://</w:t>
      </w:r>
      <w:r w:rsidR="00BC7631" w:rsidRPr="00EA55F0">
        <w:rPr>
          <w:highlight w:val="yellow"/>
        </w:rPr>
        <w:t>go2okon:QQnn12345@</w:t>
      </w:r>
      <w:r w:rsidRPr="00EA55F0">
        <w:rPr>
          <w:highlight w:val="yellow"/>
        </w:rPr>
        <w:t>pxvip01.intranet.commerzbank.com:8080 –</w:t>
      </w:r>
      <w:r w:rsidR="00116CD3" w:rsidRPr="00EA55F0">
        <w:rPr>
          <w:highlight w:val="yellow"/>
        </w:rPr>
        <w:t>-</w:t>
      </w:r>
      <w:r w:rsidRPr="00EA55F0">
        <w:rPr>
          <w:highlight w:val="yellow"/>
        </w:rPr>
        <w:t>global</w:t>
      </w:r>
      <w:r>
        <w:t xml:space="preserve">    (-&gt;</w:t>
      </w:r>
      <w:r w:rsidR="0078110C" w:rsidRPr="0078110C">
        <w:t>error code UNABLE_TO_GET_ISSUER_CERT_LOCALLY</w:t>
      </w:r>
      <w:r w:rsidR="00FA158D">
        <w:t>)</w:t>
      </w:r>
    </w:p>
    <w:p w:rsidR="00126825" w:rsidRDefault="00CD4858" w:rsidP="00EA55F0">
      <w:pPr>
        <w:pStyle w:val="ListParagraph"/>
        <w:numPr>
          <w:ilvl w:val="0"/>
          <w:numId w:val="3"/>
        </w:numPr>
      </w:pP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npm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set proxy</w:t>
      </w:r>
      <w:r w:rsidR="00FE4318" w:rsidRPr="00EA55F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r w:rsidRPr="00EA55F0">
        <w:rPr>
          <w:highlight w:val="yellow"/>
        </w:rPr>
        <w:t>http://go2okon:QQnn12345@inet-lodz.intranet.commerzbank.com:8080 –-global</w:t>
      </w:r>
      <w:r>
        <w:t xml:space="preserve">    </w:t>
      </w:r>
      <w:r w:rsidR="0078110C">
        <w:t>(-&gt;</w:t>
      </w:r>
      <w:r w:rsidR="0078110C" w:rsidRPr="0078110C">
        <w:t>error code UNABLE_TO_GET_ISSUER_CERT_LOCALLY</w:t>
      </w:r>
      <w:r w:rsidR="0078110C">
        <w:t>)</w:t>
      </w:r>
      <w:r w:rsidR="00CB04A9">
        <w:t xml:space="preserve">  (to </w:t>
      </w:r>
      <w:proofErr w:type="spellStart"/>
      <w:r w:rsidR="00CB04A9">
        <w:t>dlaem</w:t>
      </w:r>
      <w:proofErr w:type="spellEnd"/>
      <w:r w:rsidR="00CB04A9">
        <w:t xml:space="preserve"> w </w:t>
      </w:r>
      <w:proofErr w:type="spellStart"/>
      <w:r w:rsidR="00CB04A9">
        <w:t>koncu</w:t>
      </w:r>
      <w:proofErr w:type="spellEnd"/>
      <w:r w:rsidR="00CB04A9">
        <w:t>)</w:t>
      </w:r>
    </w:p>
    <w:p w:rsidR="00CB04A9" w:rsidRPr="00EA55F0" w:rsidRDefault="00CB04A9" w:rsidP="00EA55F0">
      <w:pPr>
        <w:pStyle w:val="ListParagraph"/>
        <w:numPr>
          <w:ilvl w:val="0"/>
          <w:numId w:val="3"/>
        </w:numPr>
        <w:rPr>
          <w:rFonts w:ascii="Segoe UI" w:hAnsi="Segoe UI" w:cs="Segoe UI"/>
          <w:color w:val="6A737D"/>
          <w:sz w:val="21"/>
          <w:szCs w:val="21"/>
          <w:shd w:val="clear" w:color="auto" w:fill="FFFFFF"/>
        </w:rPr>
      </w:pP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npm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config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set strict-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ssl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false</w:t>
      </w:r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(-&gt; ok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teraz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zaczal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sie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</w:t>
      </w:r>
      <w:proofErr w:type="spellStart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>istalowac</w:t>
      </w:r>
      <w:proofErr w:type="spellEnd"/>
      <w:r w:rsidRPr="00EA55F0">
        <w:rPr>
          <w:rFonts w:ascii="Segoe UI" w:hAnsi="Segoe UI" w:cs="Segoe UI"/>
          <w:color w:val="6A737D"/>
          <w:sz w:val="21"/>
          <w:szCs w:val="21"/>
          <w:shd w:val="clear" w:color="auto" w:fill="FFFFFF"/>
        </w:rPr>
        <w:t xml:space="preserve"> CLI angular)</w:t>
      </w:r>
    </w:p>
    <w:p w:rsidR="00BC7631" w:rsidRDefault="00BC7631" w:rsidP="00EA55F0">
      <w:pPr>
        <w:pStyle w:val="ListParagraph"/>
        <w:numPr>
          <w:ilvl w:val="0"/>
          <w:numId w:val="3"/>
        </w:numPr>
        <w:rPr>
          <w:lang w:val="pl-PL"/>
        </w:rPr>
      </w:pPr>
      <w:r w:rsidRPr="00EA55F0">
        <w:rPr>
          <w:lang w:val="pl-PL"/>
        </w:rPr>
        <w:t>C:\Programy\node-v8.9.3-win-x64\ nodevars.bat   (po co to odpalam...?)</w:t>
      </w:r>
    </w:p>
    <w:p w:rsidR="002E08D2" w:rsidRDefault="002E08D2" w:rsidP="00EA55F0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Ok</w:t>
      </w:r>
      <w:r w:rsidRPr="002E08D2">
        <w:rPr>
          <w:lang w:val="pl-PL"/>
        </w:rPr>
        <w:sym w:font="Wingdings" w:char="F04A"/>
      </w:r>
    </w:p>
    <w:p w:rsidR="00EA55F0" w:rsidRPr="002E08D2" w:rsidRDefault="00F1769D" w:rsidP="002E08D2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CA3C8EA" wp14:editId="425FA8E0">
            <wp:extent cx="5943600" cy="3278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9D" w:rsidRDefault="00F1769D">
      <w:pPr>
        <w:rPr>
          <w:lang w:val="pl-PL"/>
        </w:rPr>
      </w:pPr>
      <w:r w:rsidRPr="003942D7">
        <w:rPr>
          <w:highlight w:val="yellow"/>
          <w:lang w:val="pl-PL"/>
        </w:rPr>
        <w:t>Ng –v</w:t>
      </w:r>
      <w:r>
        <w:rPr>
          <w:lang w:val="pl-PL"/>
        </w:rPr>
        <w:t xml:space="preserve"> (-&gt;Angular CLI 1.6.1)</w:t>
      </w:r>
    </w:p>
    <w:p w:rsidR="00966862" w:rsidRPr="00966862" w:rsidRDefault="00966862" w:rsidP="00966862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noProof/>
        </w:rPr>
        <w:drawing>
          <wp:inline distT="0" distB="0" distL="0" distR="0" wp14:anchorId="198DCE6D" wp14:editId="7034DABA">
            <wp:extent cx="5943600" cy="1108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62" w:rsidRDefault="00966862">
      <w:pPr>
        <w:rPr>
          <w:lang w:val="pl-PL"/>
        </w:rPr>
      </w:pPr>
      <w:r w:rsidRPr="003942D7">
        <w:rPr>
          <w:highlight w:val="yellow"/>
          <w:lang w:val="pl-PL"/>
        </w:rPr>
        <w:t>NG</w:t>
      </w:r>
      <w:r>
        <w:rPr>
          <w:lang w:val="pl-PL"/>
        </w:rPr>
        <w:t xml:space="preserve"> (-&gt; wypisuje jakie mam opcje, DUUUZO</w:t>
      </w:r>
      <w:r w:rsidRPr="00966862">
        <w:rPr>
          <w:lang w:val="pl-PL"/>
        </w:rPr>
        <w:sym w:font="Wingdings" w:char="F04A"/>
      </w:r>
      <w:r>
        <w:rPr>
          <w:lang w:val="pl-PL"/>
        </w:rPr>
        <w:t>)</w:t>
      </w:r>
    </w:p>
    <w:p w:rsidR="002E08D2" w:rsidRPr="00966862" w:rsidRDefault="00966862" w:rsidP="00966862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B529C23" wp14:editId="5B3CE572">
            <wp:extent cx="594360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9D" w:rsidRDefault="00DA34AD">
      <w:r w:rsidRPr="003942D7">
        <w:rPr>
          <w:highlight w:val="yellow"/>
        </w:rPr>
        <w:t xml:space="preserve">Cd C:\Workspace_AO\Angular\8 </w:t>
      </w:r>
      <w:proofErr w:type="spellStart"/>
      <w:r w:rsidRPr="003942D7">
        <w:rPr>
          <w:highlight w:val="yellow"/>
        </w:rPr>
        <w:t>yt</w:t>
      </w:r>
      <w:proofErr w:type="spellEnd"/>
      <w:r w:rsidRPr="003942D7">
        <w:rPr>
          <w:highlight w:val="yellow"/>
        </w:rPr>
        <w:t>-tutor</w:t>
      </w:r>
    </w:p>
    <w:p w:rsidR="00DA34AD" w:rsidRDefault="00DA34AD">
      <w:r w:rsidRPr="003942D7">
        <w:rPr>
          <w:highlight w:val="yellow"/>
        </w:rPr>
        <w:t>Ng new ng5 –style=</w:t>
      </w:r>
      <w:proofErr w:type="spellStart"/>
      <w:r w:rsidRPr="003942D7">
        <w:rPr>
          <w:highlight w:val="yellow"/>
        </w:rPr>
        <w:t>scss</w:t>
      </w:r>
      <w:proofErr w:type="spellEnd"/>
      <w:r w:rsidRPr="003942D7">
        <w:rPr>
          <w:highlight w:val="yellow"/>
        </w:rPr>
        <w:t xml:space="preserve"> </w:t>
      </w:r>
      <w:r w:rsidR="004E4C24" w:rsidRPr="003942D7">
        <w:rPr>
          <w:highlight w:val="yellow"/>
        </w:rPr>
        <w:t>–</w:t>
      </w:r>
      <w:r w:rsidRPr="003942D7">
        <w:rPr>
          <w:highlight w:val="yellow"/>
        </w:rPr>
        <w:t>routing</w:t>
      </w:r>
    </w:p>
    <w:p w:rsidR="004E4C24" w:rsidRDefault="004E4C24" w:rsidP="004E4C24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B1279A9" wp14:editId="4ED21293">
            <wp:extent cx="5943600" cy="4017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AD" w:rsidRDefault="004E4C24" w:rsidP="004E4C2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8668E97" wp14:editId="3178E4F0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C24" w:rsidRDefault="004E4C24" w:rsidP="004E4C24">
      <w:pPr>
        <w:pStyle w:val="ListParagraph"/>
        <w:numPr>
          <w:ilvl w:val="0"/>
          <w:numId w:val="4"/>
        </w:numPr>
        <w:rPr>
          <w:lang w:val="pl-PL"/>
        </w:rPr>
      </w:pPr>
      <w:r w:rsidRPr="00AF47D5">
        <w:rPr>
          <w:lang w:val="pl-PL"/>
        </w:rPr>
        <w:t>Jakis bug z python ale to chyba nie przeszkadza..:</w:t>
      </w:r>
      <w:r>
        <w:rPr>
          <w:noProof/>
        </w:rPr>
        <w:drawing>
          <wp:inline distT="0" distB="0" distL="0" distR="0" wp14:anchorId="74668081" wp14:editId="528968F4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12" w:rsidRDefault="003D5C12" w:rsidP="003D5C12">
      <w:pPr>
        <w:ind w:left="360"/>
        <w:rPr>
          <w:lang w:val="pl-PL"/>
        </w:rPr>
      </w:pPr>
      <w:r w:rsidRPr="003942D7">
        <w:rPr>
          <w:highlight w:val="yellow"/>
          <w:lang w:val="pl-PL"/>
        </w:rPr>
        <w:t>Cd ng5</w:t>
      </w:r>
    </w:p>
    <w:p w:rsidR="003D5C12" w:rsidRDefault="003D5C12" w:rsidP="003D5C12">
      <w:pPr>
        <w:ind w:left="360"/>
        <w:rPr>
          <w:lang w:val="pl-PL"/>
        </w:rPr>
      </w:pPr>
      <w:r w:rsidRPr="003942D7">
        <w:rPr>
          <w:highlight w:val="yellow"/>
          <w:lang w:val="pl-PL"/>
        </w:rPr>
        <w:t>Ng serve</w:t>
      </w:r>
    </w:p>
    <w:p w:rsidR="003D5C12" w:rsidRDefault="003D5C12" w:rsidP="003D5C12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EEE2A4F" wp14:editId="5482772C">
            <wp:extent cx="5943600" cy="1155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12" w:rsidRDefault="003D5C12" w:rsidP="003D5C12">
      <w:pPr>
        <w:ind w:left="360"/>
        <w:rPr>
          <w:lang w:val="pl-PL"/>
        </w:rPr>
      </w:pPr>
      <w:r>
        <w:rPr>
          <w:lang w:val="pl-PL"/>
        </w:rPr>
        <w:t>OK, pierwsza app działa</w:t>
      </w:r>
      <w:r w:rsidRPr="003D5C12">
        <w:rPr>
          <w:lang w:val="pl-PL"/>
        </w:rPr>
        <w:sym w:font="Wingdings" w:char="F04A"/>
      </w:r>
    </w:p>
    <w:p w:rsidR="003D5C12" w:rsidRDefault="003D5C12" w:rsidP="003D5C12">
      <w:pPr>
        <w:ind w:left="360"/>
        <w:rPr>
          <w:lang w:val="pl-PL"/>
        </w:rPr>
      </w:pPr>
      <w:r>
        <w:rPr>
          <w:noProof/>
        </w:rPr>
        <w:drawing>
          <wp:inline distT="0" distB="0" distL="0" distR="0" wp14:anchorId="72145EEE" wp14:editId="3CBEEB21">
            <wp:extent cx="5943600" cy="3385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F" w:rsidRDefault="00FC2312" w:rsidP="00FC2312">
      <w:pPr>
        <w:rPr>
          <w:lang w:val="pl-PL"/>
        </w:rPr>
      </w:pPr>
      <w:r>
        <w:rPr>
          <w:lang w:val="pl-PL"/>
        </w:rPr>
        <w:t xml:space="preserve">W nowym katalogu projektu ng5 komenda: </w:t>
      </w:r>
    </w:p>
    <w:p w:rsidR="00FC2312" w:rsidRPr="00BD2FFF" w:rsidRDefault="00FC2312" w:rsidP="00BD2FFF">
      <w:pPr>
        <w:pStyle w:val="ListParagraph"/>
        <w:numPr>
          <w:ilvl w:val="0"/>
          <w:numId w:val="8"/>
        </w:numPr>
        <w:rPr>
          <w:lang w:val="pl-PL"/>
        </w:rPr>
      </w:pPr>
      <w:r w:rsidRPr="00BD2FFF">
        <w:rPr>
          <w:highlight w:val="yellow"/>
          <w:lang w:val="pl-PL"/>
        </w:rPr>
        <w:t>Ng generate component home</w:t>
      </w:r>
    </w:p>
    <w:p w:rsidR="00FC2312" w:rsidRDefault="00FC2312" w:rsidP="00BD2FFF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43832CAB" wp14:editId="1A557849">
            <wp:extent cx="5943600" cy="725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FFF" w:rsidRPr="00BD2FFF" w:rsidRDefault="00BD2FFF" w:rsidP="00FC2312">
      <w:pPr>
        <w:pStyle w:val="ListParagraph"/>
        <w:numPr>
          <w:ilvl w:val="0"/>
          <w:numId w:val="6"/>
        </w:numPr>
        <w:rPr>
          <w:lang w:val="pl-PL"/>
        </w:rPr>
      </w:pPr>
      <w:r w:rsidRPr="00BD2FFF">
        <w:rPr>
          <w:highlight w:val="yellow"/>
          <w:lang w:val="pl-PL"/>
        </w:rPr>
        <w:t>Ng g c about</w:t>
      </w:r>
    </w:p>
    <w:p w:rsidR="0039676C" w:rsidRDefault="00FC2312" w:rsidP="00BD2FFF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46159BA2" wp14:editId="46006FB1">
            <wp:extent cx="5943600" cy="725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1B" w:rsidRDefault="00ED691B" w:rsidP="00ED691B">
      <w:pPr>
        <w:rPr>
          <w:lang w:val="pl-PL"/>
        </w:rPr>
      </w:pPr>
      <w:r>
        <w:rPr>
          <w:lang w:val="pl-PL"/>
        </w:rPr>
        <w:t>Zmianiam app.component.html</w:t>
      </w:r>
      <w:r w:rsidR="003942D7">
        <w:rPr>
          <w:lang w:val="pl-PL"/>
        </w:rPr>
        <w:t xml:space="preserve"> i mam tak:</w:t>
      </w:r>
    </w:p>
    <w:p w:rsidR="003942D7" w:rsidRPr="003942D7" w:rsidRDefault="003942D7" w:rsidP="00BD2FFF">
      <w:pPr>
        <w:pStyle w:val="ListParagrap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8B0EBD8" wp14:editId="6654B20E">
            <wp:extent cx="3420094" cy="3847606"/>
            <wp:effectExtent l="0" t="0" r="952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474" cy="38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D7" w:rsidRDefault="003942D7" w:rsidP="00ED691B">
      <w:pPr>
        <w:rPr>
          <w:lang w:val="pl-PL"/>
        </w:rPr>
      </w:pPr>
      <w:r>
        <w:rPr>
          <w:lang w:val="pl-PL"/>
        </w:rPr>
        <w:t>Dodaje animacje</w:t>
      </w:r>
    </w:p>
    <w:p w:rsidR="003942D7" w:rsidRPr="003942D7" w:rsidRDefault="003942D7" w:rsidP="003942D7">
      <w:pPr>
        <w:pStyle w:val="ListParagraph"/>
        <w:numPr>
          <w:ilvl w:val="0"/>
          <w:numId w:val="7"/>
        </w:numPr>
        <w:rPr>
          <w:lang w:val="pl-PL"/>
        </w:rPr>
      </w:pPr>
      <w:r w:rsidRPr="003942D7">
        <w:rPr>
          <w:lang w:val="pl-PL"/>
        </w:rPr>
        <w:t xml:space="preserve">W katalogu projektu ng5 wywołuję komende: </w:t>
      </w:r>
    </w:p>
    <w:p w:rsidR="003942D7" w:rsidRPr="003942D7" w:rsidRDefault="003942D7" w:rsidP="003942D7">
      <w:pPr>
        <w:pStyle w:val="ListParagraph"/>
      </w:pPr>
      <w:proofErr w:type="spellStart"/>
      <w:proofErr w:type="gramStart"/>
      <w:r w:rsidRPr="003942D7">
        <w:rPr>
          <w:highlight w:val="yellow"/>
        </w:rPr>
        <w:t>npm</w:t>
      </w:r>
      <w:proofErr w:type="spellEnd"/>
      <w:proofErr w:type="gramEnd"/>
      <w:r w:rsidRPr="003942D7">
        <w:rPr>
          <w:highlight w:val="yellow"/>
        </w:rPr>
        <w:t xml:space="preserve"> install @angular/</w:t>
      </w:r>
      <w:proofErr w:type="spellStart"/>
      <w:r w:rsidRPr="003942D7">
        <w:rPr>
          <w:highlight w:val="yellow"/>
        </w:rPr>
        <w:t>animations@lastest</w:t>
      </w:r>
      <w:proofErr w:type="spellEnd"/>
      <w:r w:rsidRPr="003942D7">
        <w:rPr>
          <w:highlight w:val="yellow"/>
        </w:rPr>
        <w:t xml:space="preserve"> –save</w:t>
      </w:r>
    </w:p>
    <w:p w:rsidR="003942D7" w:rsidRPr="003942D7" w:rsidRDefault="003942D7" w:rsidP="003942D7">
      <w:pPr>
        <w:pStyle w:val="ListParagraph"/>
        <w:rPr>
          <w:lang w:val="pl-PL"/>
        </w:rPr>
      </w:pPr>
      <w:r w:rsidRPr="003942D7">
        <w:rPr>
          <w:lang w:val="pl-PL"/>
        </w:rPr>
        <w:t>Pasek postepu poszedl. Animacje sie importuja w Intellij ale dostalem bug jak nizej, chyba mozna go zignorowac…..</w:t>
      </w:r>
    </w:p>
    <w:p w:rsidR="003942D7" w:rsidRDefault="003942D7" w:rsidP="00ED691B">
      <w:pPr>
        <w:rPr>
          <w:lang w:val="pl-PL"/>
        </w:rPr>
      </w:pPr>
      <w:r>
        <w:rPr>
          <w:noProof/>
        </w:rPr>
        <w:drawing>
          <wp:inline distT="0" distB="0" distL="0" distR="0" wp14:anchorId="26940AF7" wp14:editId="6911763E">
            <wp:extent cx="3307113" cy="1615044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113" cy="161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B7" w:rsidRDefault="003176B7" w:rsidP="00ED691B">
      <w:pPr>
        <w:rPr>
          <w:lang w:val="pl-PL"/>
        </w:rPr>
      </w:pPr>
    </w:p>
    <w:p w:rsidR="003176B7" w:rsidRPr="003176B7" w:rsidRDefault="003176B7" w:rsidP="00ED691B">
      <w:proofErr w:type="spellStart"/>
      <w:r w:rsidRPr="003176B7">
        <w:t>Dodaje</w:t>
      </w:r>
      <w:proofErr w:type="spellEnd"/>
      <w:r w:rsidRPr="003176B7">
        <w:t xml:space="preserve"> service: </w:t>
      </w:r>
      <w:r w:rsidRPr="003176B7">
        <w:rPr>
          <w:highlight w:val="yellow"/>
        </w:rPr>
        <w:t>ng generate service data</w:t>
      </w:r>
    </w:p>
    <w:p w:rsidR="003176B7" w:rsidRPr="00C17A1C" w:rsidRDefault="003176B7" w:rsidP="00C17A1C">
      <w:pPr>
        <w:pStyle w:val="ListParagrap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77F1092" wp14:editId="10ABB238">
            <wp:extent cx="5943600" cy="737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704" w:rsidRPr="00C17A1C" w:rsidRDefault="00872704" w:rsidP="00C17A1C">
      <w:pPr>
        <w:pStyle w:val="ListParagraph"/>
        <w:rPr>
          <w:lang w:val="pl-PL"/>
        </w:rPr>
      </w:pPr>
      <w:r w:rsidRPr="00C17A1C">
        <w:rPr>
          <w:lang w:val="pl-PL"/>
        </w:rPr>
        <w:t>I teraz mam dostep ze strony About do danych na stronie Home (poprzez wspolny serwis...)</w:t>
      </w:r>
    </w:p>
    <w:p w:rsidR="00334AC3" w:rsidRDefault="00872704" w:rsidP="00C17A1C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3B52DD22" wp14:editId="74FA3472">
            <wp:extent cx="5943600" cy="973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65" cy="9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1C" w:rsidRDefault="00C17A1C" w:rsidP="00C17A1C">
      <w:pPr>
        <w:rPr>
          <w:lang w:val="pl-PL"/>
        </w:rPr>
      </w:pPr>
      <w:bookmarkStart w:id="0" w:name="_GoBack"/>
      <w:bookmarkEnd w:id="0"/>
    </w:p>
    <w:p w:rsidR="00C17A1C" w:rsidRDefault="00C17A1C" w:rsidP="00C17A1C">
      <w:pPr>
        <w:rPr>
          <w:lang w:val="pl-PL"/>
        </w:rPr>
      </w:pPr>
      <w:r>
        <w:rPr>
          <w:lang w:val="pl-PL"/>
        </w:rPr>
        <w:t>DEPLOY</w:t>
      </w:r>
      <w:r w:rsidR="009D35C1">
        <w:rPr>
          <w:lang w:val="pl-PL"/>
        </w:rPr>
        <w:t xml:space="preserve"> Finally</w:t>
      </w:r>
      <w:r>
        <w:rPr>
          <w:lang w:val="pl-PL"/>
        </w:rPr>
        <w:t>!</w:t>
      </w:r>
      <w:r w:rsidRPr="00C17A1C">
        <w:rPr>
          <w:lang w:val="pl-PL"/>
        </w:rPr>
        <w:sym w:font="Wingdings" w:char="F04A"/>
      </w:r>
    </w:p>
    <w:p w:rsidR="00C17A1C" w:rsidRPr="005D2BBC" w:rsidRDefault="005D2BBC" w:rsidP="00792996">
      <w:pPr>
        <w:pStyle w:val="ListParagraph"/>
        <w:ind w:left="360"/>
        <w:rPr>
          <w:lang w:val="pl-PL"/>
        </w:rPr>
      </w:pPr>
      <w:r w:rsidRPr="005D2BBC">
        <w:rPr>
          <w:highlight w:val="yellow"/>
          <w:lang w:val="pl-PL"/>
        </w:rPr>
        <w:t xml:space="preserve">Ng </w:t>
      </w:r>
      <w:r>
        <w:rPr>
          <w:highlight w:val="yellow"/>
          <w:lang w:val="pl-PL"/>
        </w:rPr>
        <w:t>bu</w:t>
      </w:r>
      <w:r w:rsidRPr="005D2BBC">
        <w:rPr>
          <w:highlight w:val="yellow"/>
          <w:lang w:val="pl-PL"/>
        </w:rPr>
        <w:t>ild</w:t>
      </w:r>
      <w:r>
        <w:rPr>
          <w:noProof/>
        </w:rPr>
        <w:drawing>
          <wp:inline distT="0" distB="0" distL="0" distR="0" wp14:anchorId="64D590E7" wp14:editId="7024E20E">
            <wp:extent cx="5943600" cy="2359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A1C" w:rsidRPr="00792996" w:rsidRDefault="00792996" w:rsidP="00792996">
      <w:pPr>
        <w:pStyle w:val="ListParagraph"/>
        <w:numPr>
          <w:ilvl w:val="0"/>
          <w:numId w:val="7"/>
        </w:numPr>
        <w:rPr>
          <w:lang w:val="pl-PL"/>
        </w:rPr>
      </w:pPr>
      <w:r w:rsidRPr="00792996">
        <w:rPr>
          <w:lang w:val="pl-PL"/>
        </w:rPr>
        <w:t>Utworzylo katalog DIST</w:t>
      </w:r>
    </w:p>
    <w:p w:rsidR="00792996" w:rsidRDefault="00792996" w:rsidP="00792996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5EDAA6B" wp14:editId="2EE7B2FA">
            <wp:extent cx="5943600" cy="3550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80" w:rsidRDefault="00022780" w:rsidP="00792996">
      <w:pPr>
        <w:ind w:left="360"/>
        <w:rPr>
          <w:lang w:val="pl-PL"/>
        </w:rPr>
      </w:pPr>
      <w:r>
        <w:rPr>
          <w:lang w:val="pl-PL"/>
        </w:rPr>
        <w:t xml:space="preserve">Plik </w:t>
      </w:r>
      <w:r w:rsidRPr="00022780">
        <w:rPr>
          <w:lang w:val="pl-PL"/>
        </w:rPr>
        <w:t>vendor.bundle.js</w:t>
      </w:r>
      <w:r>
        <w:rPr>
          <w:lang w:val="pl-PL"/>
        </w:rPr>
        <w:t xml:space="preserve">  ma prawie 3 MB</w:t>
      </w:r>
    </w:p>
    <w:p w:rsidR="00022780" w:rsidRDefault="00022780" w:rsidP="00792996">
      <w:pPr>
        <w:ind w:left="360"/>
        <w:rPr>
          <w:lang w:val="pl-PL"/>
        </w:rPr>
      </w:pPr>
      <w:r w:rsidRPr="00022780">
        <w:rPr>
          <w:highlight w:val="yellow"/>
          <w:lang w:val="pl-PL"/>
        </w:rPr>
        <w:t>Ng build –prod</w:t>
      </w:r>
      <w:r>
        <w:rPr>
          <w:noProof/>
        </w:rPr>
        <w:drawing>
          <wp:inline distT="0" distB="0" distL="0" distR="0" wp14:anchorId="48A24B18" wp14:editId="3F88DA90">
            <wp:extent cx="5943600" cy="2359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0C" w:rsidRDefault="00095F0C" w:rsidP="00792996">
      <w:pPr>
        <w:ind w:left="360"/>
        <w:rPr>
          <w:lang w:val="pl-PL"/>
        </w:rPr>
      </w:pPr>
      <w:r>
        <w:rPr>
          <w:lang w:val="pl-PL"/>
        </w:rPr>
        <w:t>I teraz katalog DIST jest utworzony od nowa i o wiele mniejszy</w:t>
      </w:r>
      <w:r w:rsidRPr="00095F0C">
        <w:rPr>
          <w:lang w:val="pl-PL"/>
        </w:rPr>
        <w:sym w:font="Wingdings" w:char="F04A"/>
      </w:r>
    </w:p>
    <w:p w:rsidR="00095F0C" w:rsidRDefault="00095F0C" w:rsidP="00792996">
      <w:pPr>
        <w:ind w:left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6CA32BA" wp14:editId="2DF4E5B9">
            <wp:extent cx="5943600" cy="3550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29" w:rsidRDefault="004E4A29" w:rsidP="00792996">
      <w:pPr>
        <w:ind w:left="360"/>
        <w:rPr>
          <w:lang w:val="pl-PL"/>
        </w:rPr>
      </w:pPr>
    </w:p>
    <w:p w:rsidR="00094AC1" w:rsidRPr="00094AC1" w:rsidRDefault="00094AC1" w:rsidP="00792996">
      <w:pPr>
        <w:ind w:left="360"/>
        <w:rPr>
          <w:lang w:val="pl-PL"/>
        </w:rPr>
      </w:pPr>
      <w:r>
        <w:rPr>
          <w:b/>
          <w:lang w:val="pl-PL"/>
        </w:rPr>
        <w:t xml:space="preserve">Sposob0 </w:t>
      </w:r>
      <w:r>
        <w:rPr>
          <w:lang w:val="pl-PL"/>
        </w:rPr>
        <w:t xml:space="preserve">odpalenie </w:t>
      </w:r>
      <w:r w:rsidR="00EB3B12">
        <w:rPr>
          <w:lang w:val="pl-PL"/>
        </w:rPr>
        <w:t xml:space="preserve">bezpośrendnio </w:t>
      </w:r>
      <w:r>
        <w:rPr>
          <w:lang w:val="pl-PL"/>
        </w:rPr>
        <w:t>z projektu</w:t>
      </w:r>
    </w:p>
    <w:p w:rsidR="00094AC1" w:rsidRDefault="00094AC1" w:rsidP="002A1128">
      <w:pPr>
        <w:ind w:left="360" w:firstLine="360"/>
        <w:rPr>
          <w:lang w:val="pl-PL"/>
        </w:rPr>
      </w:pPr>
      <w:r w:rsidRPr="00094AC1">
        <w:rPr>
          <w:highlight w:val="yellow"/>
          <w:lang w:val="pl-PL"/>
        </w:rPr>
        <w:t>Ng serve</w:t>
      </w:r>
    </w:p>
    <w:p w:rsidR="004E4A29" w:rsidRPr="00B6447E" w:rsidRDefault="004520AC" w:rsidP="00792996">
      <w:pPr>
        <w:ind w:left="360"/>
        <w:rPr>
          <w:lang w:val="pl-PL"/>
        </w:rPr>
      </w:pPr>
      <w:r w:rsidRPr="003E37AC">
        <w:rPr>
          <w:b/>
          <w:lang w:val="pl-PL"/>
        </w:rPr>
        <w:t>Sposob1</w:t>
      </w:r>
      <w:r w:rsidR="00FB6FD8" w:rsidRPr="00B6447E">
        <w:rPr>
          <w:lang w:val="pl-PL"/>
        </w:rPr>
        <w:t xml:space="preserve"> deploy na local Tomcat – działa ok</w:t>
      </w:r>
      <w:r w:rsidR="00867834" w:rsidRPr="00B6447E">
        <w:rPr>
          <w:lang w:val="pl-PL"/>
        </w:rPr>
        <w:t>:</w:t>
      </w:r>
      <w:r w:rsidRPr="00B6447E">
        <w:rPr>
          <w:lang w:val="pl-PL"/>
        </w:rPr>
        <w:t>)</w:t>
      </w:r>
    </w:p>
    <w:p w:rsidR="004520AC" w:rsidRPr="003E37AC" w:rsidRDefault="004520AC" w:rsidP="007F38CA">
      <w:pPr>
        <w:ind w:left="720"/>
        <w:rPr>
          <w:highlight w:val="yellow"/>
        </w:rPr>
      </w:pPr>
      <w:r w:rsidRPr="003E37AC">
        <w:rPr>
          <w:highlight w:val="yellow"/>
        </w:rPr>
        <w:t>Ng build</w:t>
      </w:r>
    </w:p>
    <w:p w:rsidR="004520AC" w:rsidRPr="00B6447E" w:rsidRDefault="004520AC" w:rsidP="007F38CA">
      <w:pPr>
        <w:ind w:left="720"/>
        <w:rPr>
          <w:lang w:val="pl-PL"/>
        </w:rPr>
      </w:pPr>
      <w:r w:rsidRPr="003E37AC">
        <w:rPr>
          <w:highlight w:val="yellow"/>
          <w:lang w:val="pl-PL"/>
        </w:rPr>
        <w:t xml:space="preserve">Potem </w:t>
      </w:r>
      <w:r w:rsidR="00B6447E" w:rsidRPr="003E37AC">
        <w:rPr>
          <w:highlight w:val="yellow"/>
          <w:lang w:val="pl-PL"/>
        </w:rPr>
        <w:t xml:space="preserve">kopiuj disc to webapps/ng5.  </w:t>
      </w:r>
      <w:r w:rsidRPr="003E37AC">
        <w:rPr>
          <w:highlight w:val="yellow"/>
          <w:lang w:val="pl-PL"/>
        </w:rPr>
        <w:t>Potem zmień w index.html href na „&lt;base href="</w:t>
      </w:r>
      <w:r w:rsidRPr="003E37AC">
        <w:rPr>
          <w:b/>
          <w:highlight w:val="yellow"/>
          <w:lang w:val="pl-PL"/>
        </w:rPr>
        <w:t>./ng5</w:t>
      </w:r>
      <w:r w:rsidRPr="003E37AC">
        <w:rPr>
          <w:highlight w:val="yellow"/>
          <w:lang w:val="pl-PL"/>
        </w:rPr>
        <w:t>"&gt;”</w:t>
      </w:r>
    </w:p>
    <w:p w:rsidR="004E4A29" w:rsidRDefault="003E37AC" w:rsidP="007F38CA">
      <w:pPr>
        <w:ind w:left="720"/>
        <w:rPr>
          <w:lang w:val="pl-PL"/>
        </w:rPr>
      </w:pPr>
      <w:r>
        <w:rPr>
          <w:lang w:val="pl-PL"/>
        </w:rPr>
        <w:t>I działa</w:t>
      </w:r>
      <w:r w:rsidRPr="003E37AC">
        <w:rPr>
          <w:lang w:val="pl-PL"/>
        </w:rPr>
        <w:sym w:font="Wingdings" w:char="F04A"/>
      </w:r>
      <w:r>
        <w:rPr>
          <w:lang w:val="pl-PL"/>
        </w:rPr>
        <w:t xml:space="preserve"> </w:t>
      </w:r>
      <w:hyperlink r:id="rId26" w:history="1">
        <w:r w:rsidRPr="00D0253E">
          <w:rPr>
            <w:rStyle w:val="Hyperlink"/>
            <w:lang w:val="pl-PL"/>
          </w:rPr>
          <w:t>http://127.0.0.1:8080/ng5</w:t>
        </w:r>
      </w:hyperlink>
    </w:p>
    <w:p w:rsidR="001D4341" w:rsidRPr="00B6447E" w:rsidRDefault="001D4341" w:rsidP="001D4341">
      <w:pPr>
        <w:ind w:left="360"/>
        <w:rPr>
          <w:lang w:val="pl-PL"/>
        </w:rPr>
      </w:pPr>
      <w:r>
        <w:rPr>
          <w:b/>
          <w:lang w:val="pl-PL"/>
        </w:rPr>
        <w:t>Sposob2</w:t>
      </w:r>
      <w:r w:rsidRPr="00B6447E">
        <w:rPr>
          <w:lang w:val="pl-PL"/>
        </w:rPr>
        <w:t xml:space="preserve"> deploy na local Tomcat – działa ok:)</w:t>
      </w:r>
    </w:p>
    <w:p w:rsidR="003E37AC" w:rsidRDefault="00245E27" w:rsidP="007F38CA">
      <w:pPr>
        <w:ind w:left="720"/>
      </w:pPr>
      <w:r w:rsidRPr="00245E27">
        <w:rPr>
          <w:highlight w:val="yellow"/>
        </w:rPr>
        <w:t>Ng build –prod –base-</w:t>
      </w:r>
      <w:proofErr w:type="spellStart"/>
      <w:r w:rsidRPr="00245E27">
        <w:rPr>
          <w:highlight w:val="yellow"/>
        </w:rPr>
        <w:t>href</w:t>
      </w:r>
      <w:proofErr w:type="spellEnd"/>
      <w:r w:rsidRPr="00245E27">
        <w:rPr>
          <w:highlight w:val="yellow"/>
        </w:rPr>
        <w:t>=</w:t>
      </w:r>
      <w:proofErr w:type="gramStart"/>
      <w:r w:rsidRPr="00245E27">
        <w:rPr>
          <w:highlight w:val="yellow"/>
        </w:rPr>
        <w:t>./</w:t>
      </w:r>
      <w:proofErr w:type="gramEnd"/>
      <w:r w:rsidRPr="00245E27">
        <w:rPr>
          <w:highlight w:val="yellow"/>
        </w:rPr>
        <w:t>ng5</w:t>
      </w:r>
    </w:p>
    <w:p w:rsidR="00245E27" w:rsidRDefault="00245E27" w:rsidP="007F38CA">
      <w:pPr>
        <w:ind w:left="720"/>
      </w:pPr>
      <w:r>
        <w:rPr>
          <w:noProof/>
        </w:rPr>
        <w:drawing>
          <wp:inline distT="0" distB="0" distL="0" distR="0" wp14:anchorId="0FC5A582" wp14:editId="2C6B35BC">
            <wp:extent cx="5943600" cy="1407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27" w:rsidRDefault="00245E27" w:rsidP="007F38CA">
      <w:pPr>
        <w:ind w:left="720"/>
        <w:rPr>
          <w:lang w:val="pl-PL"/>
        </w:rPr>
      </w:pPr>
      <w:r w:rsidRPr="003E37AC">
        <w:rPr>
          <w:highlight w:val="yellow"/>
          <w:lang w:val="pl-PL"/>
        </w:rPr>
        <w:lastRenderedPageBreak/>
        <w:t>Potem kopiuj disc to webapps/ng5</w:t>
      </w:r>
    </w:p>
    <w:p w:rsidR="00245E27" w:rsidRDefault="00245E27" w:rsidP="007F38CA">
      <w:pPr>
        <w:ind w:left="720"/>
        <w:rPr>
          <w:lang w:val="pl-PL"/>
        </w:rPr>
      </w:pPr>
      <w:r>
        <w:rPr>
          <w:lang w:val="pl-PL"/>
        </w:rPr>
        <w:t>I działa</w:t>
      </w:r>
      <w:r w:rsidRPr="003E37AC">
        <w:rPr>
          <w:lang w:val="pl-PL"/>
        </w:rPr>
        <w:sym w:font="Wingdings" w:char="F04A"/>
      </w:r>
      <w:r>
        <w:rPr>
          <w:lang w:val="pl-PL"/>
        </w:rPr>
        <w:t xml:space="preserve"> </w:t>
      </w:r>
      <w:hyperlink r:id="rId28" w:history="1">
        <w:r w:rsidRPr="00D0253E">
          <w:rPr>
            <w:rStyle w:val="Hyperlink"/>
            <w:lang w:val="pl-PL"/>
          </w:rPr>
          <w:t>http://127.0.0.1:8080/ng5</w:t>
        </w:r>
      </w:hyperlink>
    </w:p>
    <w:p w:rsidR="001D4341" w:rsidRDefault="001D4341" w:rsidP="001D4341">
      <w:pPr>
        <w:ind w:left="360"/>
        <w:rPr>
          <w:lang w:val="pl-PL"/>
        </w:rPr>
      </w:pPr>
      <w:r>
        <w:rPr>
          <w:b/>
          <w:lang w:val="pl-PL"/>
        </w:rPr>
        <w:t>Sposob</w:t>
      </w:r>
      <w:r>
        <w:rPr>
          <w:b/>
          <w:lang w:val="pl-PL"/>
        </w:rPr>
        <w:t>3</w:t>
      </w:r>
      <w:r w:rsidRPr="00B6447E">
        <w:rPr>
          <w:lang w:val="pl-PL"/>
        </w:rPr>
        <w:t xml:space="preserve"> deploy na </w:t>
      </w:r>
      <w:r>
        <w:rPr>
          <w:lang w:val="pl-PL"/>
        </w:rPr>
        <w:t>github</w:t>
      </w:r>
      <w:r w:rsidRPr="001D4341">
        <w:rPr>
          <w:lang w:val="pl-PL"/>
        </w:rPr>
        <w:sym w:font="Wingdings" w:char="F04A"/>
      </w:r>
    </w:p>
    <w:p w:rsidR="00626D34" w:rsidRPr="00934925" w:rsidRDefault="00626D34" w:rsidP="00F87472">
      <w:pPr>
        <w:ind w:left="360" w:firstLine="360"/>
        <w:rPr>
          <w:lang w:val="pl-PL"/>
        </w:rPr>
      </w:pPr>
      <w:r w:rsidRPr="00934925">
        <w:rPr>
          <w:lang w:val="pl-PL"/>
        </w:rPr>
        <w:t>Instalujemy CLI od github pages</w:t>
      </w:r>
    </w:p>
    <w:p w:rsidR="00F87472" w:rsidRDefault="00F87472" w:rsidP="00F87472">
      <w:pPr>
        <w:ind w:left="360" w:firstLine="360"/>
        <w:rPr>
          <w:lang w:val="pl-PL"/>
        </w:rPr>
      </w:pPr>
      <w:r w:rsidRPr="00F87472">
        <w:rPr>
          <w:highlight w:val="yellow"/>
          <w:lang w:val="pl-PL"/>
        </w:rPr>
        <w:t>Npm install –g angular –cli-ghpages</w:t>
      </w:r>
    </w:p>
    <w:p w:rsidR="00F87472" w:rsidRPr="00F87472" w:rsidRDefault="00F87472" w:rsidP="00F87472">
      <w:pPr>
        <w:pStyle w:val="ListParagraph"/>
        <w:rPr>
          <w:lang w:val="pl-PL"/>
        </w:rPr>
      </w:pPr>
      <w:r>
        <w:rPr>
          <w:noProof/>
        </w:rPr>
        <w:drawing>
          <wp:inline distT="0" distB="0" distL="0" distR="0" wp14:anchorId="0C6A2BDC" wp14:editId="602155A3">
            <wp:extent cx="4286992" cy="81480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3146" cy="81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A29" w:rsidRDefault="00934925" w:rsidP="00792996">
      <w:pPr>
        <w:ind w:left="360"/>
        <w:rPr>
          <w:lang w:val="pl-PL"/>
        </w:rPr>
      </w:pPr>
      <w:r>
        <w:rPr>
          <w:lang w:val="pl-PL"/>
        </w:rPr>
        <w:tab/>
        <w:t>Zakładam nowe puste repo na github „my_ng5”</w:t>
      </w:r>
    </w:p>
    <w:p w:rsidR="00A93377" w:rsidRDefault="00A93377" w:rsidP="00792996">
      <w:pPr>
        <w:ind w:left="360"/>
        <w:rPr>
          <w:lang w:val="pl-PL"/>
        </w:rPr>
      </w:pPr>
      <w:r>
        <w:rPr>
          <w:lang w:val="pl-PL"/>
        </w:rPr>
        <w:tab/>
        <w:t>W katalogu ng5 wywołuję:</w:t>
      </w:r>
    </w:p>
    <w:p w:rsidR="00A93377" w:rsidRPr="000B3214" w:rsidRDefault="00A93377" w:rsidP="00792996">
      <w:pPr>
        <w:ind w:left="360"/>
        <w:rPr>
          <w:highlight w:val="yellow"/>
          <w:lang w:val="pl-PL"/>
        </w:rPr>
      </w:pPr>
      <w:r>
        <w:rPr>
          <w:lang w:val="pl-PL"/>
        </w:rPr>
        <w:tab/>
      </w:r>
      <w:r w:rsidRPr="000B3214">
        <w:rPr>
          <w:highlight w:val="yellow"/>
          <w:lang w:val="pl-PL"/>
        </w:rPr>
        <w:t>Git init</w:t>
      </w:r>
    </w:p>
    <w:p w:rsidR="000B3214" w:rsidRPr="000B3214" w:rsidRDefault="00A93377" w:rsidP="000B3214">
      <w:pPr>
        <w:ind w:left="360"/>
        <w:rPr>
          <w:highlight w:val="yellow"/>
        </w:rPr>
      </w:pPr>
      <w:r w:rsidRPr="000B3214">
        <w:rPr>
          <w:highlight w:val="yellow"/>
          <w:lang w:val="pl-PL"/>
        </w:rPr>
        <w:tab/>
      </w:r>
      <w:proofErr w:type="spellStart"/>
      <w:r w:rsidRPr="000B3214">
        <w:rPr>
          <w:highlight w:val="yellow"/>
        </w:rPr>
        <w:t>Git</w:t>
      </w:r>
      <w:proofErr w:type="spellEnd"/>
      <w:r w:rsidRPr="000B3214">
        <w:rPr>
          <w:highlight w:val="yellow"/>
        </w:rPr>
        <w:t xml:space="preserve"> </w:t>
      </w:r>
      <w:proofErr w:type="gramStart"/>
      <w:r w:rsidRPr="000B3214">
        <w:rPr>
          <w:highlight w:val="yellow"/>
        </w:rPr>
        <w:t>add .</w:t>
      </w:r>
      <w:proofErr w:type="gramEnd"/>
    </w:p>
    <w:p w:rsidR="000B3214" w:rsidRPr="000B3214" w:rsidRDefault="000B3214" w:rsidP="000B3214">
      <w:pPr>
        <w:ind w:left="360" w:firstLine="360"/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</w:pPr>
      <w:proofErr w:type="spellStart"/>
      <w:proofErr w:type="gramStart"/>
      <w:r w:rsidRPr="000B3214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 xml:space="preserve"> commit -m "first </w:t>
      </w:r>
      <w:proofErr w:type="spellStart"/>
      <w:r w:rsidRPr="000B3214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commit"</w:t>
      </w:r>
      <w:proofErr w:type="spellEnd"/>
    </w:p>
    <w:p w:rsidR="000B3214" w:rsidRPr="000B3214" w:rsidRDefault="000B3214" w:rsidP="000B3214">
      <w:pPr>
        <w:ind w:left="720"/>
        <w:rPr>
          <w:rStyle w:val="js-git-clone-help-text"/>
          <w:rFonts w:ascii="Consolas" w:hAnsi="Consolas" w:cs="Consolas"/>
          <w:color w:val="24292E"/>
          <w:sz w:val="21"/>
          <w:szCs w:val="21"/>
          <w:highlight w:val="yellow"/>
        </w:rPr>
      </w:pPr>
      <w:proofErr w:type="spellStart"/>
      <w:proofErr w:type="gramStart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 xml:space="preserve"> remote add origin </w:t>
      </w:r>
      <w:hyperlink r:id="rId30" w:history="1">
        <w:r w:rsidRPr="000B3214">
          <w:rPr>
            <w:rStyle w:val="Hyperlink"/>
            <w:rFonts w:ascii="Consolas" w:hAnsi="Consolas" w:cs="Consolas"/>
            <w:sz w:val="21"/>
            <w:szCs w:val="21"/>
            <w:highlight w:val="yellow"/>
          </w:rPr>
          <w:t>https://github.com/hedgo/my_ng5.git</w:t>
        </w:r>
      </w:hyperlink>
    </w:p>
    <w:p w:rsidR="000B3214" w:rsidRDefault="000B3214" w:rsidP="000B3214">
      <w:pPr>
        <w:ind w:left="720"/>
        <w:rPr>
          <w:rStyle w:val="user-select-contain"/>
          <w:rFonts w:ascii="Consolas" w:hAnsi="Consolas" w:cs="Consolas"/>
          <w:color w:val="24292E"/>
          <w:sz w:val="21"/>
          <w:szCs w:val="21"/>
        </w:rPr>
      </w:pPr>
      <w:proofErr w:type="spellStart"/>
      <w:proofErr w:type="gramStart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>git</w:t>
      </w:r>
      <w:proofErr w:type="spellEnd"/>
      <w:proofErr w:type="gramEnd"/>
      <w:r w:rsidRPr="000B3214">
        <w:rPr>
          <w:rStyle w:val="user-select-contain"/>
          <w:rFonts w:ascii="Consolas" w:hAnsi="Consolas" w:cs="Consolas"/>
          <w:color w:val="24292E"/>
          <w:sz w:val="21"/>
          <w:szCs w:val="21"/>
          <w:highlight w:val="yellow"/>
        </w:rPr>
        <w:t xml:space="preserve"> push -u origin master</w:t>
      </w:r>
    </w:p>
    <w:p w:rsidR="000B3214" w:rsidRPr="008F2FC0" w:rsidRDefault="000B3214" w:rsidP="000B3214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  <w:proofErr w:type="spellStart"/>
      <w:r w:rsidRPr="008F2FC0">
        <w:rPr>
          <w:lang w:val="pl-PL"/>
        </w:rPr>
        <w:t>Dostaję</w:t>
      </w:r>
      <w:proofErr w:type="spellEnd"/>
      <w:r w:rsidRPr="008F2FC0">
        <w:rPr>
          <w:lang w:val="pl-PL"/>
        </w:rPr>
        <w:t xml:space="preserve"> </w:t>
      </w:r>
      <w:proofErr w:type="spellStart"/>
      <w:r w:rsidRPr="008F2FC0">
        <w:rPr>
          <w:lang w:val="pl-PL"/>
        </w:rPr>
        <w:t>błąd</w:t>
      </w:r>
      <w:proofErr w:type="spellEnd"/>
      <w:r w:rsidRPr="008F2FC0">
        <w:rPr>
          <w:lang w:val="pl-PL"/>
        </w:rPr>
        <w:t xml:space="preserve">: </w:t>
      </w:r>
      <w:r w:rsidRPr="008F2FC0">
        <w:rPr>
          <w:lang w:val="pl-PL"/>
        </w:rPr>
        <w:t>fatal: unable to access 'https</w:t>
      </w:r>
      <w:proofErr w:type="gramStart"/>
      <w:r w:rsidRPr="008F2FC0">
        <w:rPr>
          <w:lang w:val="pl-PL"/>
        </w:rPr>
        <w:t>:/</w:t>
      </w:r>
      <w:proofErr w:type="gramEnd"/>
      <w:r w:rsidRPr="008F2FC0">
        <w:rPr>
          <w:lang w:val="pl-PL"/>
        </w:rPr>
        <w:t>/github.com/</w:t>
      </w:r>
      <w:proofErr w:type="spellStart"/>
      <w:r w:rsidRPr="008F2FC0">
        <w:rPr>
          <w:lang w:val="pl-PL"/>
        </w:rPr>
        <w:t>hedgo</w:t>
      </w:r>
      <w:proofErr w:type="spellEnd"/>
      <w:r w:rsidRPr="008F2FC0">
        <w:rPr>
          <w:lang w:val="pl-PL"/>
        </w:rPr>
        <w:t>/my_ng5.git/': Unknown SSL protocol error in connection to github.com:443</w:t>
      </w:r>
    </w:p>
    <w:p w:rsidR="009F188A" w:rsidRDefault="009F188A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32"/>
          <w:szCs w:val="32"/>
        </w:rPr>
      </w:pPr>
    </w:p>
    <w:p w:rsidR="009F188A" w:rsidRDefault="009F188A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git</w:t>
      </w:r>
      <w:proofErr w:type="spellEnd"/>
      <w:proofErr w:type="gram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config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--global --add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http.sslVersion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tlsv1.0</w:t>
      </w: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(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nie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pomoglo</w:t>
      </w:r>
      <w:proofErr w:type="spellEnd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…)</w:t>
      </w: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proofErr w:type="spellStart"/>
      <w:proofErr w:type="gram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git</w:t>
      </w:r>
      <w:proofErr w:type="spellEnd"/>
      <w:proofErr w:type="gram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config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</w:t>
      </w:r>
      <w:proofErr w:type="spellStart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>http.sslVerify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highlight w:val="yellow"/>
          <w:shd w:val="clear" w:color="auto" w:fill="EFF0F1"/>
        </w:rPr>
        <w:t xml:space="preserve"> "false"</w:t>
      </w: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 xml:space="preserve"> (a to </w:t>
      </w:r>
      <w:proofErr w:type="spellStart"/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pomoglo</w:t>
      </w:r>
      <w:proofErr w:type="spellEnd"/>
      <w:r w:rsidRPr="008F2FC0"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sym w:font="Wingdings" w:char="F04A"/>
      </w:r>
      <w:r>
        <w:rPr>
          <w:rFonts w:ascii="Consolas" w:hAnsi="Consolas" w:cs="Consolas"/>
          <w:color w:val="242729"/>
          <w:sz w:val="20"/>
          <w:szCs w:val="20"/>
          <w:shd w:val="clear" w:color="auto" w:fill="EFF0F1"/>
        </w:rPr>
        <w:t>)</w:t>
      </w:r>
    </w:p>
    <w:p w:rsidR="008F2FC0" w:rsidRDefault="008F2FC0" w:rsidP="000B321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  <w:proofErr w:type="spellStart"/>
      <w:proofErr w:type="gramStart"/>
      <w:r w:rsidRPr="008F2FC0">
        <w:rPr>
          <w:highlight w:val="yellow"/>
        </w:rPr>
        <w:t>git</w:t>
      </w:r>
      <w:proofErr w:type="spellEnd"/>
      <w:proofErr w:type="gramEnd"/>
      <w:r w:rsidRPr="008F2FC0">
        <w:rPr>
          <w:highlight w:val="yellow"/>
        </w:rPr>
        <w:t xml:space="preserve"> </w:t>
      </w:r>
      <w:proofErr w:type="spellStart"/>
      <w:r w:rsidRPr="008F2FC0">
        <w:rPr>
          <w:highlight w:val="yellow"/>
        </w:rPr>
        <w:t>config</w:t>
      </w:r>
      <w:proofErr w:type="spellEnd"/>
      <w:r w:rsidRPr="008F2FC0">
        <w:rPr>
          <w:highlight w:val="yellow"/>
        </w:rPr>
        <w:t xml:space="preserve"> --global </w:t>
      </w:r>
      <w:proofErr w:type="spellStart"/>
      <w:r w:rsidRPr="008F2FC0">
        <w:rPr>
          <w:highlight w:val="yellow"/>
        </w:rPr>
        <w:t>http.proxy</w:t>
      </w:r>
      <w:proofErr w:type="spellEnd"/>
      <w:r w:rsidRPr="008F2FC0">
        <w:rPr>
          <w:highlight w:val="yellow"/>
        </w:rPr>
        <w:t xml:space="preserve"> http://go2okon:QQnn12345@inet-lodz.intranet.commerzbank.com:8080</w:t>
      </w:r>
      <w:r w:rsidRPr="008F2FC0">
        <w:t xml:space="preserve">  (II </w:t>
      </w:r>
      <w:proofErr w:type="spellStart"/>
      <w:r w:rsidRPr="008F2FC0">
        <w:t>wybor</w:t>
      </w:r>
      <w:proofErr w:type="spellEnd"/>
      <w:r w:rsidRPr="008F2FC0">
        <w:t xml:space="preserve">.... </w:t>
      </w:r>
      <w:r>
        <w:rPr>
          <w:lang w:val="pl-PL"/>
        </w:rPr>
        <w:t>na tym działa</w:t>
      </w:r>
      <w:r w:rsidRPr="008F2FC0">
        <w:rPr>
          <w:lang w:val="pl-PL"/>
        </w:rPr>
        <w:sym w:font="Wingdings" w:char="F04A"/>
      </w:r>
      <w:r w:rsidRPr="008F2FC0">
        <w:rPr>
          <w:lang w:val="pl-PL"/>
        </w:rPr>
        <w:t>)</w:t>
      </w:r>
    </w:p>
    <w:p w:rsid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</w:pP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</w:pPr>
      <w:proofErr w:type="spellStart"/>
      <w:proofErr w:type="gramStart"/>
      <w:r w:rsidRPr="008F2FC0">
        <w:t>git</w:t>
      </w:r>
      <w:proofErr w:type="spellEnd"/>
      <w:proofErr w:type="gramEnd"/>
      <w:r w:rsidRPr="008F2FC0">
        <w:t xml:space="preserve"> </w:t>
      </w:r>
      <w:proofErr w:type="spellStart"/>
      <w:r w:rsidRPr="008F2FC0">
        <w:t>config</w:t>
      </w:r>
      <w:proofErr w:type="spellEnd"/>
      <w:r w:rsidRPr="008F2FC0">
        <w:t xml:space="preserve"> --global </w:t>
      </w:r>
      <w:proofErr w:type="spellStart"/>
      <w:r w:rsidRPr="008F2FC0">
        <w:t>http.proxy</w:t>
      </w:r>
      <w:proofErr w:type="spellEnd"/>
      <w:r w:rsidRPr="008F2FC0">
        <w:t xml:space="preserve"> </w:t>
      </w: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  <w:r w:rsidRPr="008F2FC0">
        <w:rPr>
          <w:lang w:val="pl-PL"/>
        </w:rPr>
        <w:t>http://go2okon:QQnn12345@pxvip01.intranet.commerzbank.com:8080</w:t>
      </w: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lang w:val="pl-PL"/>
        </w:rPr>
      </w:pP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r w:rsidRPr="008F2FC0">
        <w:rPr>
          <w:sz w:val="16"/>
        </w:rPr>
        <w:t>If you decide at any time to reset this proxy and work without proxy:</w:t>
      </w:r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</w:rPr>
      </w:pPr>
      <w:proofErr w:type="spellStart"/>
      <w:proofErr w:type="gramStart"/>
      <w:r w:rsidRPr="008F2FC0">
        <w:rPr>
          <w:sz w:val="16"/>
        </w:rPr>
        <w:t>git</w:t>
      </w:r>
      <w:proofErr w:type="spellEnd"/>
      <w:proofErr w:type="gramEnd"/>
      <w:r w:rsidRPr="008F2FC0">
        <w:rPr>
          <w:sz w:val="16"/>
        </w:rPr>
        <w:t xml:space="preserve"> </w:t>
      </w:r>
      <w:proofErr w:type="spellStart"/>
      <w:r w:rsidRPr="008F2FC0">
        <w:rPr>
          <w:sz w:val="16"/>
        </w:rPr>
        <w:t>config</w:t>
      </w:r>
      <w:proofErr w:type="spellEnd"/>
      <w:r w:rsidRPr="008F2FC0">
        <w:rPr>
          <w:sz w:val="16"/>
        </w:rPr>
        <w:t xml:space="preserve"> --global --unset </w:t>
      </w:r>
      <w:proofErr w:type="spellStart"/>
      <w:r w:rsidRPr="008F2FC0">
        <w:rPr>
          <w:sz w:val="16"/>
        </w:rPr>
        <w:t>http.proxy</w:t>
      </w:r>
      <w:proofErr w:type="spellEnd"/>
    </w:p>
    <w:p w:rsidR="008F2FC0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  <w:lang w:val="pl-PL"/>
        </w:rPr>
      </w:pPr>
      <w:r w:rsidRPr="008F2FC0">
        <w:rPr>
          <w:sz w:val="16"/>
          <w:lang w:val="pl-PL"/>
        </w:rPr>
        <w:t>Finally, to check the currently set proxy:</w:t>
      </w:r>
    </w:p>
    <w:p w:rsidR="009F188A" w:rsidRPr="008F2FC0" w:rsidRDefault="008F2FC0" w:rsidP="008F2FC0">
      <w:pPr>
        <w:autoSpaceDE w:val="0"/>
        <w:autoSpaceDN w:val="0"/>
        <w:adjustRightInd w:val="0"/>
        <w:spacing w:after="0" w:line="240" w:lineRule="auto"/>
        <w:ind w:left="720"/>
        <w:rPr>
          <w:sz w:val="16"/>
          <w:lang w:val="pl-PL"/>
        </w:rPr>
      </w:pPr>
      <w:proofErr w:type="spellStart"/>
      <w:proofErr w:type="gramStart"/>
      <w:r w:rsidRPr="008F2FC0">
        <w:rPr>
          <w:sz w:val="16"/>
          <w:lang w:val="pl-PL"/>
        </w:rPr>
        <w:t>git</w:t>
      </w:r>
      <w:proofErr w:type="spellEnd"/>
      <w:proofErr w:type="gramEnd"/>
      <w:r w:rsidRPr="008F2FC0">
        <w:rPr>
          <w:sz w:val="16"/>
          <w:lang w:val="pl-PL"/>
        </w:rPr>
        <w:t xml:space="preserve"> </w:t>
      </w:r>
      <w:proofErr w:type="spellStart"/>
      <w:r w:rsidRPr="008F2FC0">
        <w:rPr>
          <w:sz w:val="16"/>
          <w:lang w:val="pl-PL"/>
        </w:rPr>
        <w:t>config</w:t>
      </w:r>
      <w:proofErr w:type="spellEnd"/>
      <w:r w:rsidRPr="008F2FC0">
        <w:rPr>
          <w:sz w:val="16"/>
          <w:lang w:val="pl-PL"/>
        </w:rPr>
        <w:t xml:space="preserve"> --global --get </w:t>
      </w:r>
      <w:proofErr w:type="spellStart"/>
      <w:r w:rsidRPr="008F2FC0">
        <w:rPr>
          <w:sz w:val="16"/>
          <w:lang w:val="pl-PL"/>
        </w:rPr>
        <w:t>http.proxy</w:t>
      </w:r>
      <w:proofErr w:type="spellEnd"/>
    </w:p>
    <w:p w:rsidR="000B3214" w:rsidRPr="008F2FC0" w:rsidRDefault="000B3214" w:rsidP="000B3214">
      <w:pPr>
        <w:ind w:left="720"/>
        <w:rPr>
          <w:lang w:val="pl-PL"/>
        </w:rPr>
      </w:pPr>
    </w:p>
    <w:p w:rsidR="000B3214" w:rsidRDefault="005242A8" w:rsidP="000B3214">
      <w:pPr>
        <w:ind w:left="720"/>
        <w:rPr>
          <w:rFonts w:ascii="Consolas" w:eastAsia="Times New Roman" w:hAnsi="Consolas" w:cs="Consolas"/>
          <w:color w:val="24292E"/>
          <w:sz w:val="21"/>
          <w:szCs w:val="21"/>
        </w:rPr>
      </w:pPr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ng build –prod –base-</w:t>
      </w:r>
      <w:proofErr w:type="spellStart"/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href</w:t>
      </w:r>
      <w:proofErr w:type="spellEnd"/>
      <w:r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=</w:t>
      </w:r>
      <w:r w:rsid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”</w:t>
      </w:r>
      <w:hyperlink r:id="rId31" w:history="1">
        <w:r w:rsidRPr="00E223B8">
          <w:rPr>
            <w:rStyle w:val="Hyperlink"/>
            <w:rFonts w:ascii="Consolas" w:eastAsia="Times New Roman" w:hAnsi="Consolas" w:cs="Consolas"/>
            <w:sz w:val="21"/>
            <w:szCs w:val="21"/>
            <w:highlight w:val="yellow"/>
          </w:rPr>
          <w:t>https://hedgo.github.com.io/my_ng5</w:t>
        </w:r>
      </w:hyperlink>
      <w:r w:rsidR="00E223B8" w:rsidRPr="00E223B8">
        <w:rPr>
          <w:rFonts w:ascii="Consolas" w:eastAsia="Times New Roman" w:hAnsi="Consolas" w:cs="Consolas"/>
          <w:color w:val="24292E"/>
          <w:sz w:val="21"/>
          <w:szCs w:val="21"/>
          <w:highlight w:val="yellow"/>
        </w:rPr>
        <w:t>”</w:t>
      </w:r>
    </w:p>
    <w:p w:rsidR="005242A8" w:rsidRPr="000B3214" w:rsidRDefault="005242A8" w:rsidP="000B3214">
      <w:pPr>
        <w:ind w:left="720"/>
        <w:rPr>
          <w:rFonts w:ascii="Consolas" w:eastAsia="Times New Roman" w:hAnsi="Consolas" w:cs="Consolas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E61CBCA" wp14:editId="02F2A308">
            <wp:extent cx="5943600" cy="11296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14" w:rsidRDefault="00E223B8" w:rsidP="000B3214">
      <w:pPr>
        <w:ind w:left="360" w:firstLine="360"/>
      </w:pPr>
      <w:proofErr w:type="gramStart"/>
      <w:r w:rsidRPr="00E223B8">
        <w:rPr>
          <w:highlight w:val="yellow"/>
        </w:rPr>
        <w:t>angular-cli-</w:t>
      </w:r>
      <w:proofErr w:type="spellStart"/>
      <w:r w:rsidRPr="00E223B8">
        <w:rPr>
          <w:highlight w:val="yellow"/>
        </w:rPr>
        <w:t>ghpages</w:t>
      </w:r>
      <w:proofErr w:type="spellEnd"/>
      <w:proofErr w:type="gramEnd"/>
      <w:r w:rsidR="00257B6D">
        <w:t xml:space="preserve">    (</w:t>
      </w:r>
      <w:proofErr w:type="spellStart"/>
      <w:r w:rsidR="00257B6D">
        <w:t>lub</w:t>
      </w:r>
      <w:proofErr w:type="spellEnd"/>
      <w:r w:rsidR="00257B6D">
        <w:t xml:space="preserve"> </w:t>
      </w:r>
      <w:proofErr w:type="spellStart"/>
      <w:r w:rsidR="00257B6D" w:rsidRPr="00257B6D">
        <w:rPr>
          <w:highlight w:val="yellow"/>
        </w:rPr>
        <w:t>ngh</w:t>
      </w:r>
      <w:proofErr w:type="spellEnd"/>
      <w:r w:rsidR="00257B6D">
        <w:t>)</w:t>
      </w:r>
    </w:p>
    <w:p w:rsidR="002D5CBA" w:rsidRDefault="002D5CBA" w:rsidP="000B3214">
      <w:pPr>
        <w:ind w:left="360" w:firstLine="360"/>
      </w:pPr>
      <w:proofErr w:type="spellStart"/>
      <w:r>
        <w:t>Dostaje</w:t>
      </w:r>
      <w:proofErr w:type="spellEnd"/>
      <w:r>
        <w:t xml:space="preserve"> </w:t>
      </w:r>
      <w:proofErr w:type="spellStart"/>
      <w:r>
        <w:t>blad</w:t>
      </w:r>
      <w:proofErr w:type="spellEnd"/>
      <w:r>
        <w:t>:</w:t>
      </w:r>
    </w:p>
    <w:p w:rsidR="002D5CBA" w:rsidRDefault="002D5CBA" w:rsidP="000B3214">
      <w:pPr>
        <w:ind w:left="360" w:firstLine="360"/>
      </w:pPr>
      <w:r>
        <w:rPr>
          <w:noProof/>
        </w:rPr>
        <w:drawing>
          <wp:inline distT="0" distB="0" distL="0" distR="0" wp14:anchorId="2F331FE3" wp14:editId="5DC622C2">
            <wp:extent cx="3521034" cy="172026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17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BA" w:rsidRDefault="002D5CBA" w:rsidP="000B3214">
      <w:pPr>
        <w:ind w:left="360" w:firstLine="360"/>
        <w:rPr>
          <w:lang w:val="pl-PL"/>
        </w:rPr>
      </w:pPr>
      <w:r w:rsidRPr="002D5CBA">
        <w:rPr>
          <w:lang w:val="pl-PL"/>
        </w:rPr>
        <w:t xml:space="preserve">Dodalem do </w:t>
      </w:r>
      <w:r>
        <w:rPr>
          <w:lang w:val="pl-PL"/>
        </w:rPr>
        <w:t>PATH</w:t>
      </w:r>
      <w:r w:rsidRPr="002D5CBA">
        <w:rPr>
          <w:lang w:val="pl-PL"/>
        </w:rPr>
        <w:t xml:space="preserve"> git: C:\Programy\PortableGit\bin</w:t>
      </w:r>
      <w:r>
        <w:rPr>
          <w:lang w:val="pl-PL"/>
        </w:rPr>
        <w:t xml:space="preserve"> i nowy bug:</w:t>
      </w:r>
    </w:p>
    <w:p w:rsidR="002D5CBA" w:rsidRDefault="002D5CBA" w:rsidP="000B3214">
      <w:pPr>
        <w:ind w:left="360" w:firstLine="360"/>
        <w:rPr>
          <w:lang w:val="pl-PL"/>
        </w:rPr>
      </w:pPr>
      <w:r>
        <w:rPr>
          <w:noProof/>
        </w:rPr>
        <w:drawing>
          <wp:inline distT="0" distB="0" distL="0" distR="0" wp14:anchorId="24034185" wp14:editId="7FE324F3">
            <wp:extent cx="5943600" cy="2329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6D" w:rsidRDefault="00257B6D" w:rsidP="00257B6D">
      <w:pPr>
        <w:ind w:left="360" w:firstLine="360"/>
        <w:rPr>
          <w:lang w:val="pl-PL"/>
        </w:rPr>
      </w:pPr>
      <w:r w:rsidRPr="00257B6D">
        <w:rPr>
          <w:highlight w:val="yellow"/>
          <w:lang w:val="pl-PL"/>
        </w:rPr>
        <w:t>angular-cli-ghpages</w:t>
      </w:r>
      <w:r w:rsidRPr="00257B6D">
        <w:rPr>
          <w:highlight w:val="yellow"/>
          <w:lang w:val="pl-PL"/>
        </w:rPr>
        <w:t xml:space="preserve"> –no-silent</w:t>
      </w:r>
      <w:r w:rsidRPr="00257B6D">
        <w:rPr>
          <w:lang w:val="pl-PL"/>
        </w:rPr>
        <w:t xml:space="preserve">    (wypisuje wiecej szczegolow)</w:t>
      </w:r>
    </w:p>
    <w:p w:rsidR="003047B4" w:rsidRDefault="003047B4" w:rsidP="00257B6D">
      <w:pPr>
        <w:ind w:left="360" w:firstLine="360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00B765E" wp14:editId="6DC6C6E4">
            <wp:extent cx="5943600" cy="2256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BA" w:rsidRDefault="003047B4" w:rsidP="000B3214">
      <w:pPr>
        <w:ind w:left="360" w:firstLine="360"/>
        <w:rPr>
          <w:lang w:val="pl-PL"/>
        </w:rPr>
      </w:pPr>
      <w:hyperlink r:id="rId36" w:history="1">
        <w:r w:rsidRPr="00D0253E">
          <w:rPr>
            <w:rStyle w:val="Hyperlink"/>
            <w:lang w:val="pl-PL"/>
          </w:rPr>
          <w:t>https://stackoverflow.com/questions/20491027/unknown-ssl-protocol-error-in-connection</w:t>
        </w:r>
      </w:hyperlink>
    </w:p>
    <w:p w:rsidR="003047B4" w:rsidRDefault="003047B4" w:rsidP="000B3214">
      <w:pPr>
        <w:ind w:left="360" w:firstLine="360"/>
        <w:rPr>
          <w:lang w:val="pl-PL"/>
        </w:rPr>
      </w:pPr>
      <w:hyperlink r:id="rId37" w:history="1">
        <w:r w:rsidRPr="00D0253E">
          <w:rPr>
            <w:rStyle w:val="Hyperlink"/>
            <w:lang w:val="pl-PL"/>
          </w:rPr>
          <w:t>https://support.cloudbees.com/hc/en-us/articles/218154647-git-Unknown-SSL-protocol-error-in-connection</w:t>
        </w:r>
      </w:hyperlink>
    </w:p>
    <w:p w:rsidR="003047B4" w:rsidRPr="003047B4" w:rsidRDefault="003047B4" w:rsidP="000B3214">
      <w:pPr>
        <w:ind w:left="360" w:firstLine="360"/>
        <w:rPr>
          <w:color w:val="FF0000"/>
          <w:lang w:val="pl-PL"/>
        </w:rPr>
      </w:pPr>
      <w:r w:rsidRPr="003047B4">
        <w:rPr>
          <w:color w:val="FF0000"/>
          <w:lang w:val="pl-PL"/>
        </w:rPr>
        <w:t>Na razie to zostawiam!!!</w:t>
      </w:r>
      <w:r>
        <w:rPr>
          <w:color w:val="FF0000"/>
          <w:lang w:val="pl-PL"/>
        </w:rPr>
        <w:t>:(</w:t>
      </w:r>
    </w:p>
    <w:p w:rsidR="003047B4" w:rsidRPr="000B3214" w:rsidRDefault="003047B4" w:rsidP="000B3214">
      <w:pPr>
        <w:ind w:left="360" w:firstLine="360"/>
        <w:rPr>
          <w:lang w:val="pl-PL"/>
        </w:rPr>
      </w:pPr>
    </w:p>
    <w:p w:rsidR="00A93377" w:rsidRPr="002D5CBA" w:rsidRDefault="00A93377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1D4341" w:rsidRPr="002D5CBA" w:rsidRDefault="001D4341" w:rsidP="00792996">
      <w:pPr>
        <w:ind w:left="360"/>
        <w:rPr>
          <w:lang w:val="pl-PL"/>
        </w:rPr>
      </w:pPr>
    </w:p>
    <w:p w:rsidR="004E4A29" w:rsidRPr="004E4A29" w:rsidRDefault="004E4A29" w:rsidP="00792996">
      <w:pPr>
        <w:ind w:left="360"/>
      </w:pPr>
      <w:r w:rsidRPr="004E4A29">
        <w:t xml:space="preserve">Ng build </w:t>
      </w:r>
      <w:r w:rsidR="004520AC">
        <w:t>--</w:t>
      </w:r>
      <w:r w:rsidRPr="004E4A29">
        <w:t xml:space="preserve">prod </w:t>
      </w:r>
      <w:r w:rsidR="004520AC">
        <w:t>--</w:t>
      </w:r>
      <w:r w:rsidRPr="004E4A29">
        <w:t>base-</w:t>
      </w:r>
      <w:proofErr w:type="spellStart"/>
      <w:r w:rsidRPr="004E4A29">
        <w:t>href</w:t>
      </w:r>
      <w:proofErr w:type="spellEnd"/>
      <w:r w:rsidRPr="004E4A29">
        <w:t>=”http://127.0.0.1:8080/ng5</w:t>
      </w:r>
      <w:r>
        <w:t>”</w:t>
      </w:r>
    </w:p>
    <w:sectPr w:rsidR="004E4A29" w:rsidRPr="004E4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A5458"/>
    <w:multiLevelType w:val="hybridMultilevel"/>
    <w:tmpl w:val="95101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4F473F"/>
    <w:multiLevelType w:val="hybridMultilevel"/>
    <w:tmpl w:val="C4B4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051A3"/>
    <w:multiLevelType w:val="hybridMultilevel"/>
    <w:tmpl w:val="66286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937FD"/>
    <w:multiLevelType w:val="hybridMultilevel"/>
    <w:tmpl w:val="52284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AC70DA"/>
    <w:multiLevelType w:val="hybridMultilevel"/>
    <w:tmpl w:val="8FD45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1100A7"/>
    <w:multiLevelType w:val="hybridMultilevel"/>
    <w:tmpl w:val="7D72F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1131EA"/>
    <w:multiLevelType w:val="hybridMultilevel"/>
    <w:tmpl w:val="4B4C0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58624C"/>
    <w:multiLevelType w:val="hybridMultilevel"/>
    <w:tmpl w:val="33EC4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9E478BD"/>
    <w:multiLevelType w:val="hybridMultilevel"/>
    <w:tmpl w:val="5C6E6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76C"/>
    <w:rsid w:val="00022780"/>
    <w:rsid w:val="00094AC1"/>
    <w:rsid w:val="00095F0C"/>
    <w:rsid w:val="000B3214"/>
    <w:rsid w:val="00105E8C"/>
    <w:rsid w:val="00116CD3"/>
    <w:rsid w:val="00124A23"/>
    <w:rsid w:val="00126825"/>
    <w:rsid w:val="00136015"/>
    <w:rsid w:val="001C125E"/>
    <w:rsid w:val="001D4341"/>
    <w:rsid w:val="00204B54"/>
    <w:rsid w:val="00245E27"/>
    <w:rsid w:val="00257B6D"/>
    <w:rsid w:val="002A1128"/>
    <w:rsid w:val="002D5CBA"/>
    <w:rsid w:val="002E08D2"/>
    <w:rsid w:val="00304771"/>
    <w:rsid w:val="003047B4"/>
    <w:rsid w:val="003176B7"/>
    <w:rsid w:val="00334AC3"/>
    <w:rsid w:val="003942D7"/>
    <w:rsid w:val="0039676C"/>
    <w:rsid w:val="003D5C12"/>
    <w:rsid w:val="003E37AC"/>
    <w:rsid w:val="00401B76"/>
    <w:rsid w:val="004520AC"/>
    <w:rsid w:val="004E4A29"/>
    <w:rsid w:val="004E4C24"/>
    <w:rsid w:val="005242A8"/>
    <w:rsid w:val="005D2BBC"/>
    <w:rsid w:val="00626D34"/>
    <w:rsid w:val="006454D6"/>
    <w:rsid w:val="006571D8"/>
    <w:rsid w:val="006B5D2D"/>
    <w:rsid w:val="006E4C42"/>
    <w:rsid w:val="0078110C"/>
    <w:rsid w:val="00792996"/>
    <w:rsid w:val="007F38CA"/>
    <w:rsid w:val="00867834"/>
    <w:rsid w:val="00872704"/>
    <w:rsid w:val="008F2FC0"/>
    <w:rsid w:val="00905BDB"/>
    <w:rsid w:val="00916BF0"/>
    <w:rsid w:val="00934925"/>
    <w:rsid w:val="00966862"/>
    <w:rsid w:val="009D35C1"/>
    <w:rsid w:val="009F188A"/>
    <w:rsid w:val="00A10A80"/>
    <w:rsid w:val="00A303CB"/>
    <w:rsid w:val="00A93377"/>
    <w:rsid w:val="00AA658B"/>
    <w:rsid w:val="00AE4A9C"/>
    <w:rsid w:val="00AF47D5"/>
    <w:rsid w:val="00B6447E"/>
    <w:rsid w:val="00B968DE"/>
    <w:rsid w:val="00BC7631"/>
    <w:rsid w:val="00BD2FFF"/>
    <w:rsid w:val="00C17A1C"/>
    <w:rsid w:val="00C77FB3"/>
    <w:rsid w:val="00CB04A9"/>
    <w:rsid w:val="00CD4858"/>
    <w:rsid w:val="00DA34AD"/>
    <w:rsid w:val="00E223B8"/>
    <w:rsid w:val="00E5509C"/>
    <w:rsid w:val="00E80B8D"/>
    <w:rsid w:val="00EA55F0"/>
    <w:rsid w:val="00EB3B12"/>
    <w:rsid w:val="00EB578B"/>
    <w:rsid w:val="00ED691B"/>
    <w:rsid w:val="00F1769D"/>
    <w:rsid w:val="00F87472"/>
    <w:rsid w:val="00FA158D"/>
    <w:rsid w:val="00FB6FD8"/>
    <w:rsid w:val="00FC2312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76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5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69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21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B3214"/>
  </w:style>
  <w:style w:type="character" w:customStyle="1" w:styleId="js-git-clone-help-text">
    <w:name w:val="js-git-clone-help-text"/>
    <w:basedOn w:val="DefaultParagraphFont"/>
    <w:rsid w:val="000B321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76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5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69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214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B3214"/>
  </w:style>
  <w:style w:type="character" w:customStyle="1" w:styleId="js-git-clone-help-text">
    <w:name w:val="js-git-clone-help-text"/>
    <w:basedOn w:val="DefaultParagraphFont"/>
    <w:rsid w:val="000B3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127.0.0.1:8080/ng5" TargetMode="External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hyperlink" Target="https://coursetro.com/posts/code/105/How-to-Install-Angular-5-(Tutori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a9cnWTpqP8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hyperlink" Target="https://support.cloudbees.com/hc/en-us/articles/218154647-git-Unknown-SSL-protocol-error-in-conne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27.0.0.1:8080/ng5" TargetMode="External"/><Relationship Id="rId36" Type="http://schemas.openxmlformats.org/officeDocument/2006/relationships/hyperlink" Target="https://stackoverflow.com/questions/20491027/unknown-ssl-protocol-error-in-connecti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edgo.github.com.io/my_ng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github.com/hedgo/my_ng5.git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AC9B194C.dotm</Template>
  <TotalTime>0</TotalTime>
  <Pages>1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Commerzbank AG</Company>
  <LinksUpToDate>false</LinksUpToDate>
  <CharactersWithSpaces>4464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Andrzej Okon</dc:creator>
  <cp:lastModifiedBy>Andrzej Okon</cp:lastModifiedBy>
  <cp:revision>71</cp:revision>
  <dcterms:created xsi:type="dcterms:W3CDTF">2017-12-18T12:43:00Z</dcterms:created>
  <dcterms:modified xsi:type="dcterms:W3CDTF">2017-12-20T09:29:00Z</dcterms:modified>
</cp:coreProperties>
</file>